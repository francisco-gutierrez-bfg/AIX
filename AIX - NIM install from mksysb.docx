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463170374"/>
    <w:bookmarkStart w:id="1" w:name="_Toc444536144"/>
    <w:bookmarkStart w:id="2" w:name="_Hlk500773972"/>
    <w:p w14:paraId="422C5BE3" w14:textId="77777777" w:rsidR="00C9102B" w:rsidRPr="005F6645" w:rsidRDefault="00000000" w:rsidP="005747B4">
      <w:pPr>
        <w:pStyle w:val="Ttulo"/>
        <w:spacing w:before="360"/>
      </w:pPr>
      <w:sdt>
        <w:sdtPr>
          <w:alias w:val="Titre "/>
          <w:tag w:val=""/>
          <w:id w:val="1787001721"/>
          <w:placeholder>
            <w:docPart w:val="C2056E32A3C4486BB36AD2F83F952140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r w:rsidR="00C13E7B">
            <w:t>AIX – NIM install from mksysb</w:t>
          </w:r>
        </w:sdtContent>
      </w:sdt>
    </w:p>
    <w:p w14:paraId="422C5BE4" w14:textId="77777777" w:rsidR="00C9102B" w:rsidRPr="00343692" w:rsidRDefault="00C9102B" w:rsidP="005747B4"/>
    <w:bookmarkEnd w:id="0"/>
    <w:bookmarkEnd w:id="1"/>
    <w:p w14:paraId="422C5BE5" w14:textId="77777777" w:rsidR="00001612" w:rsidRPr="005F6645" w:rsidRDefault="007E7641" w:rsidP="00755B61">
      <w:pPr>
        <w:spacing w:after="60"/>
        <w:rPr>
          <w:rFonts w:eastAsia="Calibri" w:cs="Times New Roman"/>
          <w:b/>
          <w:color w:val="162049"/>
        </w:rPr>
      </w:pPr>
      <w:r w:rsidRPr="005F6645">
        <w:rPr>
          <w:rFonts w:eastAsia="Calibri" w:cs="Times New Roman"/>
          <w:b/>
          <w:color w:val="162049"/>
        </w:rPr>
        <w:t>DOCUMENT HISTORY</w:t>
      </w:r>
    </w:p>
    <w:tbl>
      <w:tblPr>
        <w:tblStyle w:val="LIGHTTABLETW"/>
        <w:tblW w:w="0" w:type="auto"/>
        <w:tblLayout w:type="fixed"/>
        <w:tblLook w:val="0660" w:firstRow="1" w:lastRow="1" w:firstColumn="0" w:lastColumn="0" w:noHBand="1" w:noVBand="1"/>
      </w:tblPr>
      <w:tblGrid>
        <w:gridCol w:w="1134"/>
        <w:gridCol w:w="1418"/>
        <w:gridCol w:w="2551"/>
        <w:gridCol w:w="3261"/>
        <w:gridCol w:w="990"/>
      </w:tblGrid>
      <w:tr w:rsidR="00FC3F3F" w:rsidRPr="00F06FD9" w14:paraId="422C5BEB" w14:textId="77777777" w:rsidTr="0034369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1134" w:type="dxa"/>
          </w:tcPr>
          <w:p w14:paraId="422C5BE6" w14:textId="77777777" w:rsidR="00FC3F3F" w:rsidRPr="005F6645" w:rsidRDefault="00FC3F3F" w:rsidP="00FC3F3F">
            <w:r w:rsidRPr="005F6645">
              <w:t>Version</w:t>
            </w:r>
          </w:p>
        </w:tc>
        <w:tc>
          <w:tcPr>
            <w:tcW w:w="1418" w:type="dxa"/>
          </w:tcPr>
          <w:p w14:paraId="422C5BE7" w14:textId="77777777" w:rsidR="00FC3F3F" w:rsidRPr="005F6645" w:rsidRDefault="00FC3F3F" w:rsidP="00FC3F3F">
            <w:r w:rsidRPr="005F6645">
              <w:t>Date</w:t>
            </w:r>
          </w:p>
        </w:tc>
        <w:tc>
          <w:tcPr>
            <w:tcW w:w="2551" w:type="dxa"/>
          </w:tcPr>
          <w:p w14:paraId="422C5BE8" w14:textId="77777777" w:rsidR="00FC3F3F" w:rsidRPr="005F6645" w:rsidRDefault="00FC3F3F" w:rsidP="00FC3F3F">
            <w:r w:rsidRPr="005F6645">
              <w:t>Name</w:t>
            </w:r>
          </w:p>
        </w:tc>
        <w:tc>
          <w:tcPr>
            <w:tcW w:w="3261" w:type="dxa"/>
          </w:tcPr>
          <w:p w14:paraId="422C5BE9" w14:textId="77777777" w:rsidR="00FC3F3F" w:rsidRPr="005F6645" w:rsidRDefault="005F6645" w:rsidP="00FC3F3F">
            <w:r w:rsidRPr="005F6645">
              <w:t>Version purpose</w:t>
            </w:r>
          </w:p>
        </w:tc>
        <w:tc>
          <w:tcPr>
            <w:tcW w:w="990" w:type="dxa"/>
          </w:tcPr>
          <w:p w14:paraId="422C5BEA" w14:textId="77777777" w:rsidR="00FC3F3F" w:rsidRPr="005F6645" w:rsidRDefault="005F6645" w:rsidP="00FC3F3F">
            <w:r w:rsidRPr="005F6645">
              <w:t>Status</w:t>
            </w:r>
          </w:p>
        </w:tc>
      </w:tr>
      <w:tr w:rsidR="00FC3F3F" w:rsidRPr="00F06FD9" w14:paraId="422C5BF1" w14:textId="77777777" w:rsidTr="00343692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1134" w:type="dxa"/>
          </w:tcPr>
          <w:p w14:paraId="422C5BEC" w14:textId="77777777" w:rsidR="00FC3F3F" w:rsidRPr="005F6645" w:rsidRDefault="00FC3F3F" w:rsidP="00FC3F3F">
            <w:pPr>
              <w:spacing w:before="60" w:line="360" w:lineRule="auto"/>
            </w:pPr>
            <w:r w:rsidRPr="005F6645">
              <w:t>1.0</w:t>
            </w:r>
          </w:p>
        </w:tc>
        <w:tc>
          <w:tcPr>
            <w:tcW w:w="1418" w:type="dxa"/>
          </w:tcPr>
          <w:p w14:paraId="422C5BED" w14:textId="77777777" w:rsidR="00FC3F3F" w:rsidRPr="005F6645" w:rsidRDefault="00216EF9" w:rsidP="00216EF9">
            <w:pPr>
              <w:spacing w:before="60" w:line="360" w:lineRule="auto"/>
            </w:pPr>
            <w:r>
              <w:t>09</w:t>
            </w:r>
            <w:r w:rsidR="00045EA7" w:rsidRPr="005F6645">
              <w:t>/</w:t>
            </w:r>
            <w:r>
              <w:t>13</w:t>
            </w:r>
            <w:r w:rsidR="00045EA7" w:rsidRPr="005F6645">
              <w:t>/</w:t>
            </w:r>
            <w:r>
              <w:t>2</w:t>
            </w:r>
            <w:r w:rsidR="00045EA7" w:rsidRPr="005F6645">
              <w:t>0</w:t>
            </w:r>
            <w:r>
              <w:t>19</w:t>
            </w:r>
          </w:p>
        </w:tc>
        <w:tc>
          <w:tcPr>
            <w:tcW w:w="2551" w:type="dxa"/>
          </w:tcPr>
          <w:p w14:paraId="422C5BEE" w14:textId="77777777" w:rsidR="00FC3F3F" w:rsidRPr="005F6645" w:rsidRDefault="00343692" w:rsidP="00FC3F3F">
            <w:pPr>
              <w:spacing w:before="60" w:line="360" w:lineRule="auto"/>
            </w:pPr>
            <w:r>
              <w:t>Jonathan REY-GORREZ</w:t>
            </w:r>
          </w:p>
        </w:tc>
        <w:tc>
          <w:tcPr>
            <w:tcW w:w="3261" w:type="dxa"/>
          </w:tcPr>
          <w:p w14:paraId="422C5BEF" w14:textId="77777777" w:rsidR="00FC3F3F" w:rsidRPr="005F6645" w:rsidRDefault="00FC3F3F" w:rsidP="00FC3F3F">
            <w:pPr>
              <w:spacing w:before="60" w:line="360" w:lineRule="auto"/>
            </w:pPr>
            <w:r w:rsidRPr="005F6645">
              <w:t>Initial version</w:t>
            </w:r>
          </w:p>
        </w:tc>
        <w:tc>
          <w:tcPr>
            <w:tcW w:w="990" w:type="dxa"/>
          </w:tcPr>
          <w:p w14:paraId="422C5BF0" w14:textId="77777777" w:rsidR="00FC3F3F" w:rsidRPr="005F6645" w:rsidRDefault="00343692" w:rsidP="00FC3F3F">
            <w:pPr>
              <w:spacing w:before="60" w:line="360" w:lineRule="auto"/>
            </w:pPr>
            <w:r>
              <w:t>V</w:t>
            </w:r>
          </w:p>
        </w:tc>
      </w:tr>
    </w:tbl>
    <w:p w14:paraId="422C5BF2" w14:textId="77777777" w:rsidR="00DE7CCE" w:rsidRPr="005F6645" w:rsidRDefault="00DE7CCE" w:rsidP="00DE7CCE">
      <w:pPr>
        <w:rPr>
          <w:sz w:val="16"/>
        </w:rPr>
      </w:pPr>
      <w:r w:rsidRPr="005F6645">
        <w:rPr>
          <w:sz w:val="16"/>
        </w:rPr>
        <w:t xml:space="preserve">Status: </w:t>
      </w:r>
      <w:r>
        <w:rPr>
          <w:b/>
          <w:sz w:val="16"/>
        </w:rPr>
        <w:t>W</w:t>
      </w:r>
      <w:r w:rsidRPr="005F6645">
        <w:rPr>
          <w:sz w:val="16"/>
        </w:rPr>
        <w:t xml:space="preserve"> = </w:t>
      </w:r>
      <w:r>
        <w:rPr>
          <w:sz w:val="16"/>
        </w:rPr>
        <w:t xml:space="preserve">Writing </w:t>
      </w:r>
      <w:r w:rsidRPr="005F6645">
        <w:rPr>
          <w:sz w:val="16"/>
        </w:rPr>
        <w:t>in</w:t>
      </w:r>
      <w:r>
        <w:rPr>
          <w:sz w:val="16"/>
        </w:rPr>
        <w:t xml:space="preserve"> </w:t>
      </w:r>
      <w:r w:rsidRPr="005F6645">
        <w:rPr>
          <w:sz w:val="16"/>
        </w:rPr>
        <w:t xml:space="preserve">progress, </w:t>
      </w:r>
      <w:r w:rsidRPr="005F6645">
        <w:rPr>
          <w:b/>
          <w:sz w:val="16"/>
        </w:rPr>
        <w:t>C</w:t>
      </w:r>
      <w:r w:rsidRPr="005F6645">
        <w:rPr>
          <w:sz w:val="16"/>
        </w:rPr>
        <w:t xml:space="preserve"> = for Comment, </w:t>
      </w:r>
      <w:r w:rsidRPr="004409CD">
        <w:rPr>
          <w:b/>
          <w:sz w:val="16"/>
        </w:rPr>
        <w:t>A</w:t>
      </w:r>
      <w:r w:rsidRPr="005F6645">
        <w:rPr>
          <w:sz w:val="16"/>
        </w:rPr>
        <w:t xml:space="preserve"> = for </w:t>
      </w:r>
      <w:r w:rsidRPr="005F6645">
        <w:rPr>
          <w:b/>
          <w:sz w:val="16"/>
        </w:rPr>
        <w:t>A</w:t>
      </w:r>
      <w:r w:rsidRPr="005F6645">
        <w:rPr>
          <w:sz w:val="16"/>
        </w:rPr>
        <w:t>ppro</w:t>
      </w:r>
      <w:r>
        <w:rPr>
          <w:sz w:val="16"/>
        </w:rPr>
        <w:t>v</w:t>
      </w:r>
      <w:r w:rsidRPr="005F6645">
        <w:rPr>
          <w:sz w:val="16"/>
        </w:rPr>
        <w:t>a</w:t>
      </w:r>
      <w:r>
        <w:rPr>
          <w:sz w:val="16"/>
        </w:rPr>
        <w:t>l</w:t>
      </w:r>
      <w:r w:rsidRPr="005F6645">
        <w:rPr>
          <w:sz w:val="16"/>
        </w:rPr>
        <w:t xml:space="preserve">, </w:t>
      </w:r>
      <w:r w:rsidRPr="005F6645">
        <w:rPr>
          <w:b/>
          <w:sz w:val="16"/>
        </w:rPr>
        <w:t>V</w:t>
      </w:r>
      <w:r w:rsidRPr="005F6645">
        <w:rPr>
          <w:sz w:val="16"/>
        </w:rPr>
        <w:t xml:space="preserve"> = Validated, </w:t>
      </w:r>
      <w:r w:rsidRPr="005F6645">
        <w:rPr>
          <w:b/>
          <w:sz w:val="16"/>
        </w:rPr>
        <w:t>O</w:t>
      </w:r>
      <w:r w:rsidRPr="005F6645">
        <w:rPr>
          <w:sz w:val="16"/>
        </w:rPr>
        <w:t xml:space="preserve"> = Obsolete</w:t>
      </w:r>
    </w:p>
    <w:p w14:paraId="422C5BF3" w14:textId="77777777" w:rsidR="00001612" w:rsidRPr="005F6645" w:rsidRDefault="00001612" w:rsidP="00201F05">
      <w:pPr>
        <w:spacing w:after="240"/>
        <w:rPr>
          <w:color w:val="162049"/>
        </w:rPr>
      </w:pPr>
    </w:p>
    <w:p w14:paraId="422C5BF4" w14:textId="77777777" w:rsidR="00001612" w:rsidRPr="005F6645" w:rsidRDefault="00001612" w:rsidP="00755B61">
      <w:pPr>
        <w:spacing w:after="60"/>
        <w:rPr>
          <w:rFonts w:eastAsia="Calibri" w:cs="Times New Roman"/>
          <w:b/>
          <w:color w:val="162049"/>
        </w:rPr>
      </w:pPr>
      <w:r w:rsidRPr="005F6645">
        <w:rPr>
          <w:rFonts w:eastAsia="Calibri" w:cs="Times New Roman"/>
          <w:b/>
          <w:color w:val="162049"/>
        </w:rPr>
        <w:t>DOCUMENT</w:t>
      </w:r>
      <w:r w:rsidR="00A15549" w:rsidRPr="005F6645">
        <w:rPr>
          <w:rFonts w:eastAsia="Calibri" w:cs="Times New Roman"/>
          <w:b/>
          <w:color w:val="162049"/>
        </w:rPr>
        <w:t xml:space="preserve"> VALIDATION</w:t>
      </w:r>
    </w:p>
    <w:tbl>
      <w:tblPr>
        <w:tblStyle w:val="LIGHTTABLETW"/>
        <w:tblW w:w="9356" w:type="dxa"/>
        <w:tblLayout w:type="fixed"/>
        <w:tblLook w:val="0660" w:firstRow="1" w:lastRow="1" w:firstColumn="0" w:lastColumn="0" w:noHBand="1" w:noVBand="1"/>
      </w:tblPr>
      <w:tblGrid>
        <w:gridCol w:w="1673"/>
        <w:gridCol w:w="1575"/>
        <w:gridCol w:w="2848"/>
        <w:gridCol w:w="3260"/>
      </w:tblGrid>
      <w:tr w:rsidR="00C95D21" w:rsidRPr="005F6645" w14:paraId="422C5BF9" w14:textId="77777777" w:rsidTr="00C95D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3"/>
        </w:trPr>
        <w:tc>
          <w:tcPr>
            <w:tcW w:w="1673" w:type="dxa"/>
          </w:tcPr>
          <w:p w14:paraId="422C5BF5" w14:textId="77777777" w:rsidR="00C95D21" w:rsidRPr="005F6645" w:rsidRDefault="00C95D21" w:rsidP="00F21235">
            <w:r w:rsidRPr="005F6645">
              <w:t>Action</w:t>
            </w:r>
          </w:p>
        </w:tc>
        <w:tc>
          <w:tcPr>
            <w:tcW w:w="1575" w:type="dxa"/>
          </w:tcPr>
          <w:p w14:paraId="422C5BF6" w14:textId="77777777" w:rsidR="00C95D21" w:rsidRPr="005F6645" w:rsidRDefault="00C95D21" w:rsidP="00F21235">
            <w:r w:rsidRPr="005F6645">
              <w:t>Date</w:t>
            </w:r>
          </w:p>
        </w:tc>
        <w:tc>
          <w:tcPr>
            <w:tcW w:w="2848" w:type="dxa"/>
          </w:tcPr>
          <w:p w14:paraId="422C5BF7" w14:textId="77777777" w:rsidR="00C95D21" w:rsidRPr="005F6645" w:rsidRDefault="00C95D21" w:rsidP="00F21235">
            <w:r w:rsidRPr="005F6645">
              <w:t>Name</w:t>
            </w:r>
          </w:p>
        </w:tc>
        <w:tc>
          <w:tcPr>
            <w:tcW w:w="3260" w:type="dxa"/>
          </w:tcPr>
          <w:p w14:paraId="422C5BF8" w14:textId="77777777" w:rsidR="00C95D21" w:rsidRPr="005F6645" w:rsidRDefault="00A22409" w:rsidP="00F21235">
            <w:r w:rsidRPr="005F6645">
              <w:t>Role</w:t>
            </w:r>
          </w:p>
        </w:tc>
      </w:tr>
      <w:tr w:rsidR="00C95D21" w:rsidRPr="005F6645" w14:paraId="422C5BFE" w14:textId="77777777" w:rsidTr="00C95D21">
        <w:trPr>
          <w:trHeight w:val="243"/>
        </w:trPr>
        <w:tc>
          <w:tcPr>
            <w:tcW w:w="1673" w:type="dxa"/>
          </w:tcPr>
          <w:p w14:paraId="422C5BFA" w14:textId="77777777" w:rsidR="00C95D21" w:rsidRPr="005F6645" w:rsidRDefault="00DE7CCE" w:rsidP="000926B8">
            <w:pPr>
              <w:spacing w:before="60" w:line="360" w:lineRule="auto"/>
            </w:pPr>
            <w:r>
              <w:t>Writing</w:t>
            </w:r>
          </w:p>
        </w:tc>
        <w:tc>
          <w:tcPr>
            <w:tcW w:w="1575" w:type="dxa"/>
          </w:tcPr>
          <w:p w14:paraId="422C5BFB" w14:textId="77777777" w:rsidR="00C95D21" w:rsidRPr="005F6645" w:rsidRDefault="00216EF9" w:rsidP="00216EF9">
            <w:pPr>
              <w:spacing w:before="60" w:line="360" w:lineRule="auto"/>
            </w:pPr>
            <w:r>
              <w:t>09</w:t>
            </w:r>
            <w:r w:rsidR="00045EA7" w:rsidRPr="005F6645">
              <w:t>/</w:t>
            </w:r>
            <w:r>
              <w:t>13</w:t>
            </w:r>
            <w:r w:rsidR="00045EA7" w:rsidRPr="005F6645">
              <w:t>/</w:t>
            </w:r>
            <w:r>
              <w:t>2</w:t>
            </w:r>
            <w:r w:rsidR="00045EA7" w:rsidRPr="005F6645">
              <w:t>0</w:t>
            </w:r>
            <w:r>
              <w:t>19</w:t>
            </w:r>
          </w:p>
        </w:tc>
        <w:tc>
          <w:tcPr>
            <w:tcW w:w="2848" w:type="dxa"/>
          </w:tcPr>
          <w:p w14:paraId="422C5BFC" w14:textId="77777777" w:rsidR="00C95D21" w:rsidRPr="005F6645" w:rsidRDefault="00343692" w:rsidP="000926B8">
            <w:pPr>
              <w:spacing w:before="60" w:line="360" w:lineRule="auto"/>
            </w:pPr>
            <w:r>
              <w:t>Jonathan REY-GORREZ</w:t>
            </w:r>
          </w:p>
        </w:tc>
        <w:tc>
          <w:tcPr>
            <w:tcW w:w="3260" w:type="dxa"/>
          </w:tcPr>
          <w:p w14:paraId="422C5BFD" w14:textId="77777777" w:rsidR="00C95D21" w:rsidRPr="005F6645" w:rsidRDefault="004F7FA1" w:rsidP="000926B8">
            <w:pPr>
              <w:spacing w:before="60" w:line="360" w:lineRule="auto"/>
            </w:pPr>
            <w:r>
              <w:t>Technical Referent</w:t>
            </w:r>
          </w:p>
        </w:tc>
      </w:tr>
      <w:tr w:rsidR="00C95D21" w:rsidRPr="005F6645" w14:paraId="422C5C03" w14:textId="77777777" w:rsidTr="00C95D21">
        <w:trPr>
          <w:trHeight w:val="243"/>
        </w:trPr>
        <w:tc>
          <w:tcPr>
            <w:tcW w:w="1673" w:type="dxa"/>
          </w:tcPr>
          <w:p w14:paraId="422C5BFF" w14:textId="77777777" w:rsidR="00C95D21" w:rsidRPr="005F6645" w:rsidRDefault="005A3D3C" w:rsidP="000926B8">
            <w:pPr>
              <w:spacing w:line="360" w:lineRule="auto"/>
            </w:pPr>
            <w:r>
              <w:t>Control</w:t>
            </w:r>
          </w:p>
        </w:tc>
        <w:tc>
          <w:tcPr>
            <w:tcW w:w="1575" w:type="dxa"/>
          </w:tcPr>
          <w:p w14:paraId="422C5C00" w14:textId="77777777" w:rsidR="00C95D21" w:rsidRPr="005F6645" w:rsidRDefault="00C95D21" w:rsidP="000926B8">
            <w:pPr>
              <w:spacing w:line="360" w:lineRule="auto"/>
            </w:pPr>
            <w:r w:rsidRPr="005F6645">
              <w:t>00/00/00</w:t>
            </w:r>
          </w:p>
        </w:tc>
        <w:tc>
          <w:tcPr>
            <w:tcW w:w="2848" w:type="dxa"/>
          </w:tcPr>
          <w:p w14:paraId="422C5C01" w14:textId="77777777" w:rsidR="00C95D21" w:rsidRPr="005F6645" w:rsidRDefault="004F7FA1" w:rsidP="000926B8">
            <w:pPr>
              <w:spacing w:line="360" w:lineRule="auto"/>
            </w:pPr>
            <w:r>
              <w:t>Name</w:t>
            </w:r>
          </w:p>
        </w:tc>
        <w:tc>
          <w:tcPr>
            <w:tcW w:w="3260" w:type="dxa"/>
          </w:tcPr>
          <w:p w14:paraId="422C5C02" w14:textId="77777777" w:rsidR="00C95D21" w:rsidRPr="005F6645" w:rsidRDefault="00A22409" w:rsidP="000926B8">
            <w:pPr>
              <w:spacing w:line="360" w:lineRule="auto"/>
            </w:pPr>
            <w:r w:rsidRPr="005F6645">
              <w:t>Role</w:t>
            </w:r>
          </w:p>
        </w:tc>
      </w:tr>
      <w:tr w:rsidR="00C95D21" w:rsidRPr="005F6645" w14:paraId="422C5C08" w14:textId="77777777" w:rsidTr="00C95D21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43"/>
        </w:trPr>
        <w:tc>
          <w:tcPr>
            <w:tcW w:w="1673" w:type="dxa"/>
          </w:tcPr>
          <w:p w14:paraId="422C5C04" w14:textId="77777777" w:rsidR="00C95D21" w:rsidRPr="005F6645" w:rsidRDefault="00C95D21" w:rsidP="000926B8">
            <w:pPr>
              <w:spacing w:line="360" w:lineRule="auto"/>
            </w:pPr>
            <w:r w:rsidRPr="005F6645">
              <w:t>Validation</w:t>
            </w:r>
          </w:p>
        </w:tc>
        <w:tc>
          <w:tcPr>
            <w:tcW w:w="1575" w:type="dxa"/>
          </w:tcPr>
          <w:p w14:paraId="422C5C05" w14:textId="77777777" w:rsidR="00C95D21" w:rsidRPr="005F6645" w:rsidRDefault="00C95D21" w:rsidP="000926B8">
            <w:pPr>
              <w:spacing w:line="360" w:lineRule="auto"/>
            </w:pPr>
            <w:r w:rsidRPr="005F6645">
              <w:t>00/00/00</w:t>
            </w:r>
          </w:p>
        </w:tc>
        <w:tc>
          <w:tcPr>
            <w:tcW w:w="2848" w:type="dxa"/>
          </w:tcPr>
          <w:p w14:paraId="422C5C06" w14:textId="77777777" w:rsidR="00C95D21" w:rsidRPr="005F6645" w:rsidRDefault="004F7FA1" w:rsidP="000926B8">
            <w:pPr>
              <w:spacing w:line="360" w:lineRule="auto"/>
            </w:pPr>
            <w:r>
              <w:t>Name</w:t>
            </w:r>
          </w:p>
        </w:tc>
        <w:tc>
          <w:tcPr>
            <w:tcW w:w="3260" w:type="dxa"/>
          </w:tcPr>
          <w:p w14:paraId="422C5C07" w14:textId="77777777" w:rsidR="00C95D21" w:rsidRPr="005F6645" w:rsidRDefault="00A22409" w:rsidP="000926B8">
            <w:pPr>
              <w:spacing w:line="360" w:lineRule="auto"/>
            </w:pPr>
            <w:r w:rsidRPr="005F6645">
              <w:t>Role</w:t>
            </w:r>
          </w:p>
        </w:tc>
      </w:tr>
    </w:tbl>
    <w:p w14:paraId="422C5C09" w14:textId="77777777" w:rsidR="00001612" w:rsidRPr="005F6645" w:rsidRDefault="00001612" w:rsidP="00201F05">
      <w:pPr>
        <w:spacing w:after="240"/>
      </w:pPr>
    </w:p>
    <w:p w14:paraId="422C5C0A" w14:textId="77777777" w:rsidR="0030200F" w:rsidRDefault="0030200F" w:rsidP="0030200F"/>
    <w:sdt>
      <w:sdtPr>
        <w:rPr>
          <w:caps/>
          <w:noProof/>
          <w:color w:val="auto"/>
          <w:sz w:val="20"/>
        </w:rPr>
        <w:id w:val="1452214025"/>
        <w:docPartObj>
          <w:docPartGallery w:val="Table of Contents"/>
          <w:docPartUnique/>
        </w:docPartObj>
      </w:sdtPr>
      <w:sdtEndPr>
        <w:rPr>
          <w:bCs/>
          <w:color w:val="595959" w:themeColor="text1" w:themeTint="A6"/>
          <w:sz w:val="18"/>
        </w:rPr>
      </w:sdtEndPr>
      <w:sdtContent>
        <w:p w14:paraId="422C5C0B" w14:textId="77777777" w:rsidR="0020324A" w:rsidRPr="005F6645" w:rsidRDefault="0020324A" w:rsidP="0020324A">
          <w:pPr>
            <w:pStyle w:val="TtuloTDC"/>
          </w:pPr>
          <w:r>
            <w:t>Table of content</w:t>
          </w:r>
        </w:p>
        <w:p w14:paraId="09D87526" w14:textId="77777777" w:rsidR="008401DE" w:rsidRDefault="0020324A">
          <w:pPr>
            <w:pStyle w:val="TDC1"/>
            <w:rPr>
              <w:rFonts w:asciiTheme="minorHAnsi" w:eastAsiaTheme="minorEastAsia" w:hAnsiTheme="minorHAnsi"/>
              <w:b w:val="0"/>
              <w:caps w:val="0"/>
              <w:sz w:val="22"/>
            </w:rPr>
          </w:pPr>
          <w:r w:rsidRPr="005F6645">
            <w:fldChar w:fldCharType="begin"/>
          </w:r>
          <w:r w:rsidRPr="005F6645">
            <w:instrText xml:space="preserve"> TOC \o "1-4" \h \z \u </w:instrText>
          </w:r>
          <w:r w:rsidRPr="005F6645">
            <w:fldChar w:fldCharType="separate"/>
          </w:r>
          <w:hyperlink w:anchor="_Toc19545166" w:history="1">
            <w:r w:rsidR="008401DE" w:rsidRPr="00BC444F">
              <w:rPr>
                <w:rStyle w:val="Hipervnculo"/>
              </w:rPr>
              <w:t>1</w:t>
            </w:r>
            <w:r w:rsidR="008401DE">
              <w:rPr>
                <w:rFonts w:asciiTheme="minorHAnsi" w:eastAsiaTheme="minorEastAsia" w:hAnsiTheme="minorHAnsi"/>
                <w:b w:val="0"/>
                <w:caps w:val="0"/>
                <w:sz w:val="22"/>
              </w:rPr>
              <w:tab/>
            </w:r>
            <w:r w:rsidR="008401DE" w:rsidRPr="00BC444F">
              <w:rPr>
                <w:rStyle w:val="Hipervnculo"/>
              </w:rPr>
              <w:t>Overview</w:t>
            </w:r>
            <w:r w:rsidR="008401DE">
              <w:rPr>
                <w:webHidden/>
              </w:rPr>
              <w:tab/>
            </w:r>
            <w:r w:rsidR="008401DE">
              <w:rPr>
                <w:webHidden/>
              </w:rPr>
              <w:fldChar w:fldCharType="begin"/>
            </w:r>
            <w:r w:rsidR="008401DE">
              <w:rPr>
                <w:webHidden/>
              </w:rPr>
              <w:instrText xml:space="preserve"> PAGEREF _Toc19545166 \h </w:instrText>
            </w:r>
            <w:r w:rsidR="008401DE">
              <w:rPr>
                <w:webHidden/>
              </w:rPr>
            </w:r>
            <w:r w:rsidR="008401DE">
              <w:rPr>
                <w:webHidden/>
              </w:rPr>
              <w:fldChar w:fldCharType="separate"/>
            </w:r>
            <w:r w:rsidR="008401DE">
              <w:rPr>
                <w:webHidden/>
              </w:rPr>
              <w:t>3</w:t>
            </w:r>
            <w:r w:rsidR="008401DE">
              <w:rPr>
                <w:webHidden/>
              </w:rPr>
              <w:fldChar w:fldCharType="end"/>
            </w:r>
          </w:hyperlink>
        </w:p>
        <w:p w14:paraId="5012F6B0" w14:textId="77777777" w:rsidR="008401DE" w:rsidRDefault="00000000">
          <w:pPr>
            <w:pStyle w:val="TDC1"/>
            <w:rPr>
              <w:rFonts w:asciiTheme="minorHAnsi" w:eastAsiaTheme="minorEastAsia" w:hAnsiTheme="minorHAnsi"/>
              <w:b w:val="0"/>
              <w:caps w:val="0"/>
              <w:sz w:val="22"/>
            </w:rPr>
          </w:pPr>
          <w:hyperlink w:anchor="_Toc19545167" w:history="1">
            <w:r w:rsidR="008401DE" w:rsidRPr="00BC444F">
              <w:rPr>
                <w:rStyle w:val="Hipervnculo"/>
              </w:rPr>
              <w:t>2</w:t>
            </w:r>
            <w:r w:rsidR="008401DE">
              <w:rPr>
                <w:rFonts w:asciiTheme="minorHAnsi" w:eastAsiaTheme="minorEastAsia" w:hAnsiTheme="minorHAnsi"/>
                <w:b w:val="0"/>
                <w:caps w:val="0"/>
                <w:sz w:val="22"/>
              </w:rPr>
              <w:tab/>
            </w:r>
            <w:r w:rsidR="008401DE" w:rsidRPr="00BC444F">
              <w:rPr>
                <w:rStyle w:val="Hipervnculo"/>
              </w:rPr>
              <w:t>Pre-steps</w:t>
            </w:r>
            <w:r w:rsidR="008401DE">
              <w:rPr>
                <w:webHidden/>
              </w:rPr>
              <w:tab/>
            </w:r>
            <w:r w:rsidR="008401DE">
              <w:rPr>
                <w:webHidden/>
              </w:rPr>
              <w:fldChar w:fldCharType="begin"/>
            </w:r>
            <w:r w:rsidR="008401DE">
              <w:rPr>
                <w:webHidden/>
              </w:rPr>
              <w:instrText xml:space="preserve"> PAGEREF _Toc19545167 \h </w:instrText>
            </w:r>
            <w:r w:rsidR="008401DE">
              <w:rPr>
                <w:webHidden/>
              </w:rPr>
            </w:r>
            <w:r w:rsidR="008401DE">
              <w:rPr>
                <w:webHidden/>
              </w:rPr>
              <w:fldChar w:fldCharType="separate"/>
            </w:r>
            <w:r w:rsidR="008401DE">
              <w:rPr>
                <w:webHidden/>
              </w:rPr>
              <w:t>4</w:t>
            </w:r>
            <w:r w:rsidR="008401DE">
              <w:rPr>
                <w:webHidden/>
              </w:rPr>
              <w:fldChar w:fldCharType="end"/>
            </w:r>
          </w:hyperlink>
        </w:p>
        <w:p w14:paraId="028EAD83" w14:textId="77777777" w:rsidR="008401DE" w:rsidRDefault="00000000">
          <w:pPr>
            <w:pStyle w:val="TDC2"/>
            <w:rPr>
              <w:rFonts w:asciiTheme="minorHAnsi" w:eastAsiaTheme="minorEastAsia" w:hAnsiTheme="minorHAnsi"/>
              <w:b w:val="0"/>
              <w:caps w:val="0"/>
              <w:color w:val="auto"/>
              <w:sz w:val="22"/>
            </w:rPr>
          </w:pPr>
          <w:hyperlink w:anchor="_Toc19545168" w:history="1">
            <w:r w:rsidR="008401DE" w:rsidRPr="00BC444F">
              <w:rPr>
                <w:rStyle w:val="Hipervnculo"/>
              </w:rPr>
              <w:t>2.1</w:t>
            </w:r>
            <w:r w:rsidR="008401DE">
              <w:rPr>
                <w:rFonts w:asciiTheme="minorHAnsi" w:eastAsiaTheme="minorEastAsia" w:hAnsiTheme="minorHAnsi"/>
                <w:b w:val="0"/>
                <w:caps w:val="0"/>
                <w:color w:val="auto"/>
                <w:sz w:val="22"/>
              </w:rPr>
              <w:tab/>
            </w:r>
            <w:r w:rsidR="008401DE" w:rsidRPr="00BC444F">
              <w:rPr>
                <w:rStyle w:val="Hipervnculo"/>
              </w:rPr>
              <w:t>Run the prep scripts</w:t>
            </w:r>
            <w:r w:rsidR="008401DE">
              <w:rPr>
                <w:webHidden/>
              </w:rPr>
              <w:tab/>
            </w:r>
            <w:r w:rsidR="008401DE">
              <w:rPr>
                <w:webHidden/>
              </w:rPr>
              <w:fldChar w:fldCharType="begin"/>
            </w:r>
            <w:r w:rsidR="008401DE">
              <w:rPr>
                <w:webHidden/>
              </w:rPr>
              <w:instrText xml:space="preserve"> PAGEREF _Toc19545168 \h </w:instrText>
            </w:r>
            <w:r w:rsidR="008401DE">
              <w:rPr>
                <w:webHidden/>
              </w:rPr>
            </w:r>
            <w:r w:rsidR="008401DE">
              <w:rPr>
                <w:webHidden/>
              </w:rPr>
              <w:fldChar w:fldCharType="separate"/>
            </w:r>
            <w:r w:rsidR="008401DE">
              <w:rPr>
                <w:webHidden/>
              </w:rPr>
              <w:t>4</w:t>
            </w:r>
            <w:r w:rsidR="008401DE">
              <w:rPr>
                <w:webHidden/>
              </w:rPr>
              <w:fldChar w:fldCharType="end"/>
            </w:r>
          </w:hyperlink>
        </w:p>
        <w:p w14:paraId="36A31976" w14:textId="77777777" w:rsidR="008401DE" w:rsidRDefault="00000000">
          <w:pPr>
            <w:pStyle w:val="TDC2"/>
            <w:rPr>
              <w:rFonts w:asciiTheme="minorHAnsi" w:eastAsiaTheme="minorEastAsia" w:hAnsiTheme="minorHAnsi"/>
              <w:b w:val="0"/>
              <w:caps w:val="0"/>
              <w:color w:val="auto"/>
              <w:sz w:val="22"/>
            </w:rPr>
          </w:pPr>
          <w:hyperlink w:anchor="_Toc19545169" w:history="1">
            <w:r w:rsidR="008401DE" w:rsidRPr="00BC444F">
              <w:rPr>
                <w:rStyle w:val="Hipervnculo"/>
              </w:rPr>
              <w:t>2.2</w:t>
            </w:r>
            <w:r w:rsidR="008401DE">
              <w:rPr>
                <w:rFonts w:asciiTheme="minorHAnsi" w:eastAsiaTheme="minorEastAsia" w:hAnsiTheme="minorHAnsi"/>
                <w:b w:val="0"/>
                <w:caps w:val="0"/>
                <w:color w:val="auto"/>
                <w:sz w:val="22"/>
              </w:rPr>
              <w:tab/>
            </w:r>
            <w:r w:rsidR="008401DE" w:rsidRPr="00BC444F">
              <w:rPr>
                <w:rStyle w:val="Hipervnculo"/>
              </w:rPr>
              <w:t>Take the mksysb</w:t>
            </w:r>
            <w:r w:rsidR="008401DE">
              <w:rPr>
                <w:webHidden/>
              </w:rPr>
              <w:tab/>
            </w:r>
            <w:r w:rsidR="008401DE">
              <w:rPr>
                <w:webHidden/>
              </w:rPr>
              <w:fldChar w:fldCharType="begin"/>
            </w:r>
            <w:r w:rsidR="008401DE">
              <w:rPr>
                <w:webHidden/>
              </w:rPr>
              <w:instrText xml:space="preserve"> PAGEREF _Toc19545169 \h </w:instrText>
            </w:r>
            <w:r w:rsidR="008401DE">
              <w:rPr>
                <w:webHidden/>
              </w:rPr>
            </w:r>
            <w:r w:rsidR="008401DE">
              <w:rPr>
                <w:webHidden/>
              </w:rPr>
              <w:fldChar w:fldCharType="separate"/>
            </w:r>
            <w:r w:rsidR="008401DE">
              <w:rPr>
                <w:webHidden/>
              </w:rPr>
              <w:t>4</w:t>
            </w:r>
            <w:r w:rsidR="008401DE">
              <w:rPr>
                <w:webHidden/>
              </w:rPr>
              <w:fldChar w:fldCharType="end"/>
            </w:r>
          </w:hyperlink>
        </w:p>
        <w:p w14:paraId="2A14976B" w14:textId="77777777" w:rsidR="008401DE" w:rsidRDefault="00000000">
          <w:pPr>
            <w:pStyle w:val="TDC1"/>
            <w:rPr>
              <w:rFonts w:asciiTheme="minorHAnsi" w:eastAsiaTheme="minorEastAsia" w:hAnsiTheme="minorHAnsi"/>
              <w:b w:val="0"/>
              <w:caps w:val="0"/>
              <w:sz w:val="22"/>
            </w:rPr>
          </w:pPr>
          <w:hyperlink w:anchor="_Toc19545170" w:history="1">
            <w:r w:rsidR="008401DE" w:rsidRPr="00BC444F">
              <w:rPr>
                <w:rStyle w:val="Hipervnculo"/>
              </w:rPr>
              <w:t>3</w:t>
            </w:r>
            <w:r w:rsidR="008401DE">
              <w:rPr>
                <w:rFonts w:asciiTheme="minorHAnsi" w:eastAsiaTheme="minorEastAsia" w:hAnsiTheme="minorHAnsi"/>
                <w:b w:val="0"/>
                <w:caps w:val="0"/>
                <w:sz w:val="22"/>
              </w:rPr>
              <w:tab/>
            </w:r>
            <w:r w:rsidR="008401DE" w:rsidRPr="00BC444F">
              <w:rPr>
                <w:rStyle w:val="Hipervnculo"/>
              </w:rPr>
              <w:t>NIM install</w:t>
            </w:r>
            <w:r w:rsidR="008401DE">
              <w:rPr>
                <w:webHidden/>
              </w:rPr>
              <w:tab/>
            </w:r>
            <w:r w:rsidR="008401DE">
              <w:rPr>
                <w:webHidden/>
              </w:rPr>
              <w:fldChar w:fldCharType="begin"/>
            </w:r>
            <w:r w:rsidR="008401DE">
              <w:rPr>
                <w:webHidden/>
              </w:rPr>
              <w:instrText xml:space="preserve"> PAGEREF _Toc19545170 \h </w:instrText>
            </w:r>
            <w:r w:rsidR="008401DE">
              <w:rPr>
                <w:webHidden/>
              </w:rPr>
            </w:r>
            <w:r w:rsidR="008401DE">
              <w:rPr>
                <w:webHidden/>
              </w:rPr>
              <w:fldChar w:fldCharType="separate"/>
            </w:r>
            <w:r w:rsidR="008401DE">
              <w:rPr>
                <w:webHidden/>
              </w:rPr>
              <w:t>5</w:t>
            </w:r>
            <w:r w:rsidR="008401DE">
              <w:rPr>
                <w:webHidden/>
              </w:rPr>
              <w:fldChar w:fldCharType="end"/>
            </w:r>
          </w:hyperlink>
        </w:p>
        <w:p w14:paraId="73019C4A" w14:textId="77777777" w:rsidR="008401DE" w:rsidRDefault="00000000">
          <w:pPr>
            <w:pStyle w:val="TDC2"/>
            <w:rPr>
              <w:rFonts w:asciiTheme="minorHAnsi" w:eastAsiaTheme="minorEastAsia" w:hAnsiTheme="minorHAnsi"/>
              <w:b w:val="0"/>
              <w:caps w:val="0"/>
              <w:color w:val="auto"/>
              <w:sz w:val="22"/>
            </w:rPr>
          </w:pPr>
          <w:hyperlink w:anchor="_Toc19545171" w:history="1">
            <w:r w:rsidR="008401DE" w:rsidRPr="00BC444F">
              <w:rPr>
                <w:rStyle w:val="Hipervnculo"/>
              </w:rPr>
              <w:t>3.1</w:t>
            </w:r>
            <w:r w:rsidR="008401DE">
              <w:rPr>
                <w:rFonts w:asciiTheme="minorHAnsi" w:eastAsiaTheme="minorEastAsia" w:hAnsiTheme="minorHAnsi"/>
                <w:b w:val="0"/>
                <w:caps w:val="0"/>
                <w:color w:val="auto"/>
                <w:sz w:val="22"/>
              </w:rPr>
              <w:tab/>
            </w:r>
            <w:r w:rsidR="008401DE" w:rsidRPr="00BC444F">
              <w:rPr>
                <w:rStyle w:val="Hipervnculo"/>
              </w:rPr>
              <w:t>Create the client</w:t>
            </w:r>
            <w:r w:rsidR="008401DE">
              <w:rPr>
                <w:webHidden/>
              </w:rPr>
              <w:tab/>
            </w:r>
            <w:r w:rsidR="008401DE">
              <w:rPr>
                <w:webHidden/>
              </w:rPr>
              <w:fldChar w:fldCharType="begin"/>
            </w:r>
            <w:r w:rsidR="008401DE">
              <w:rPr>
                <w:webHidden/>
              </w:rPr>
              <w:instrText xml:space="preserve"> PAGEREF _Toc19545171 \h </w:instrText>
            </w:r>
            <w:r w:rsidR="008401DE">
              <w:rPr>
                <w:webHidden/>
              </w:rPr>
            </w:r>
            <w:r w:rsidR="008401DE">
              <w:rPr>
                <w:webHidden/>
              </w:rPr>
              <w:fldChar w:fldCharType="separate"/>
            </w:r>
            <w:r w:rsidR="008401DE">
              <w:rPr>
                <w:webHidden/>
              </w:rPr>
              <w:t>5</w:t>
            </w:r>
            <w:r w:rsidR="008401DE">
              <w:rPr>
                <w:webHidden/>
              </w:rPr>
              <w:fldChar w:fldCharType="end"/>
            </w:r>
          </w:hyperlink>
        </w:p>
        <w:p w14:paraId="1FD5BA78" w14:textId="77777777" w:rsidR="008401DE" w:rsidRDefault="00000000">
          <w:pPr>
            <w:pStyle w:val="TDC2"/>
            <w:rPr>
              <w:rFonts w:asciiTheme="minorHAnsi" w:eastAsiaTheme="minorEastAsia" w:hAnsiTheme="minorHAnsi"/>
              <w:b w:val="0"/>
              <w:caps w:val="0"/>
              <w:color w:val="auto"/>
              <w:sz w:val="22"/>
            </w:rPr>
          </w:pPr>
          <w:hyperlink w:anchor="_Toc19545172" w:history="1">
            <w:r w:rsidR="008401DE" w:rsidRPr="00BC444F">
              <w:rPr>
                <w:rStyle w:val="Hipervnculo"/>
              </w:rPr>
              <w:t>3.2</w:t>
            </w:r>
            <w:r w:rsidR="008401DE">
              <w:rPr>
                <w:rFonts w:asciiTheme="minorHAnsi" w:eastAsiaTheme="minorEastAsia" w:hAnsiTheme="minorHAnsi"/>
                <w:b w:val="0"/>
                <w:caps w:val="0"/>
                <w:color w:val="auto"/>
                <w:sz w:val="22"/>
              </w:rPr>
              <w:tab/>
            </w:r>
            <w:r w:rsidR="008401DE" w:rsidRPr="00BC444F">
              <w:rPr>
                <w:rStyle w:val="Hipervnculo"/>
              </w:rPr>
              <w:t>Setup the client for installation</w:t>
            </w:r>
            <w:r w:rsidR="008401DE">
              <w:rPr>
                <w:webHidden/>
              </w:rPr>
              <w:tab/>
            </w:r>
            <w:r w:rsidR="008401DE">
              <w:rPr>
                <w:webHidden/>
              </w:rPr>
              <w:fldChar w:fldCharType="begin"/>
            </w:r>
            <w:r w:rsidR="008401DE">
              <w:rPr>
                <w:webHidden/>
              </w:rPr>
              <w:instrText xml:space="preserve"> PAGEREF _Toc19545172 \h </w:instrText>
            </w:r>
            <w:r w:rsidR="008401DE">
              <w:rPr>
                <w:webHidden/>
              </w:rPr>
            </w:r>
            <w:r w:rsidR="008401DE">
              <w:rPr>
                <w:webHidden/>
              </w:rPr>
              <w:fldChar w:fldCharType="separate"/>
            </w:r>
            <w:r w:rsidR="008401DE">
              <w:rPr>
                <w:webHidden/>
              </w:rPr>
              <w:t>10</w:t>
            </w:r>
            <w:r w:rsidR="008401DE">
              <w:rPr>
                <w:webHidden/>
              </w:rPr>
              <w:fldChar w:fldCharType="end"/>
            </w:r>
          </w:hyperlink>
        </w:p>
        <w:p w14:paraId="655F6389" w14:textId="77777777" w:rsidR="008401DE" w:rsidRDefault="00000000">
          <w:pPr>
            <w:pStyle w:val="TDC2"/>
            <w:rPr>
              <w:rFonts w:asciiTheme="minorHAnsi" w:eastAsiaTheme="minorEastAsia" w:hAnsiTheme="minorHAnsi"/>
              <w:b w:val="0"/>
              <w:caps w:val="0"/>
              <w:color w:val="auto"/>
              <w:sz w:val="22"/>
            </w:rPr>
          </w:pPr>
          <w:hyperlink w:anchor="_Toc19545173" w:history="1">
            <w:r w:rsidR="008401DE" w:rsidRPr="00BC444F">
              <w:rPr>
                <w:rStyle w:val="Hipervnculo"/>
              </w:rPr>
              <w:t>3.3</w:t>
            </w:r>
            <w:r w:rsidR="008401DE">
              <w:rPr>
                <w:rFonts w:asciiTheme="minorHAnsi" w:eastAsiaTheme="minorEastAsia" w:hAnsiTheme="minorHAnsi"/>
                <w:b w:val="0"/>
                <w:caps w:val="0"/>
                <w:color w:val="auto"/>
                <w:sz w:val="22"/>
              </w:rPr>
              <w:tab/>
            </w:r>
            <w:r w:rsidR="008401DE" w:rsidRPr="00BC444F">
              <w:rPr>
                <w:rStyle w:val="Hipervnculo"/>
              </w:rPr>
              <w:t>Complete the installation</w:t>
            </w:r>
            <w:r w:rsidR="008401DE">
              <w:rPr>
                <w:webHidden/>
              </w:rPr>
              <w:tab/>
            </w:r>
            <w:r w:rsidR="008401DE">
              <w:rPr>
                <w:webHidden/>
              </w:rPr>
              <w:fldChar w:fldCharType="begin"/>
            </w:r>
            <w:r w:rsidR="008401DE">
              <w:rPr>
                <w:webHidden/>
              </w:rPr>
              <w:instrText xml:space="preserve"> PAGEREF _Toc19545173 \h </w:instrText>
            </w:r>
            <w:r w:rsidR="008401DE">
              <w:rPr>
                <w:webHidden/>
              </w:rPr>
            </w:r>
            <w:r w:rsidR="008401DE">
              <w:rPr>
                <w:webHidden/>
              </w:rPr>
              <w:fldChar w:fldCharType="separate"/>
            </w:r>
            <w:r w:rsidR="008401DE">
              <w:rPr>
                <w:webHidden/>
              </w:rPr>
              <w:t>12</w:t>
            </w:r>
            <w:r w:rsidR="008401DE">
              <w:rPr>
                <w:webHidden/>
              </w:rPr>
              <w:fldChar w:fldCharType="end"/>
            </w:r>
          </w:hyperlink>
        </w:p>
        <w:p w14:paraId="177A65B9" w14:textId="77777777" w:rsidR="008401DE" w:rsidRDefault="00000000">
          <w:pPr>
            <w:pStyle w:val="TDC1"/>
            <w:rPr>
              <w:rFonts w:asciiTheme="minorHAnsi" w:eastAsiaTheme="minorEastAsia" w:hAnsiTheme="minorHAnsi"/>
              <w:b w:val="0"/>
              <w:caps w:val="0"/>
              <w:sz w:val="22"/>
            </w:rPr>
          </w:pPr>
          <w:hyperlink w:anchor="_Toc19545174" w:history="1">
            <w:r w:rsidR="008401DE" w:rsidRPr="00BC444F">
              <w:rPr>
                <w:rStyle w:val="Hipervnculo"/>
              </w:rPr>
              <w:t>4</w:t>
            </w:r>
            <w:r w:rsidR="008401DE">
              <w:rPr>
                <w:rFonts w:asciiTheme="minorHAnsi" w:eastAsiaTheme="minorEastAsia" w:hAnsiTheme="minorHAnsi"/>
                <w:b w:val="0"/>
                <w:caps w:val="0"/>
                <w:sz w:val="22"/>
              </w:rPr>
              <w:tab/>
            </w:r>
            <w:r w:rsidR="008401DE" w:rsidRPr="00BC444F">
              <w:rPr>
                <w:rStyle w:val="Hipervnculo"/>
              </w:rPr>
              <w:t>Post-steps</w:t>
            </w:r>
            <w:r w:rsidR="008401DE">
              <w:rPr>
                <w:webHidden/>
              </w:rPr>
              <w:tab/>
            </w:r>
            <w:r w:rsidR="008401DE">
              <w:rPr>
                <w:webHidden/>
              </w:rPr>
              <w:fldChar w:fldCharType="begin"/>
            </w:r>
            <w:r w:rsidR="008401DE">
              <w:rPr>
                <w:webHidden/>
              </w:rPr>
              <w:instrText xml:space="preserve"> PAGEREF _Toc19545174 \h </w:instrText>
            </w:r>
            <w:r w:rsidR="008401DE">
              <w:rPr>
                <w:webHidden/>
              </w:rPr>
            </w:r>
            <w:r w:rsidR="008401DE">
              <w:rPr>
                <w:webHidden/>
              </w:rPr>
              <w:fldChar w:fldCharType="separate"/>
            </w:r>
            <w:r w:rsidR="008401DE">
              <w:rPr>
                <w:webHidden/>
              </w:rPr>
              <w:t>31</w:t>
            </w:r>
            <w:r w:rsidR="008401DE">
              <w:rPr>
                <w:webHidden/>
              </w:rPr>
              <w:fldChar w:fldCharType="end"/>
            </w:r>
          </w:hyperlink>
        </w:p>
        <w:p w14:paraId="4D9D33B6" w14:textId="77777777" w:rsidR="008401DE" w:rsidRDefault="00000000">
          <w:pPr>
            <w:pStyle w:val="TDC2"/>
            <w:rPr>
              <w:rFonts w:asciiTheme="minorHAnsi" w:eastAsiaTheme="minorEastAsia" w:hAnsiTheme="minorHAnsi"/>
              <w:b w:val="0"/>
              <w:caps w:val="0"/>
              <w:color w:val="auto"/>
              <w:sz w:val="22"/>
            </w:rPr>
          </w:pPr>
          <w:hyperlink w:anchor="_Toc19545175" w:history="1">
            <w:r w:rsidR="008401DE" w:rsidRPr="00BC444F">
              <w:rPr>
                <w:rStyle w:val="Hipervnculo"/>
              </w:rPr>
              <w:t>4.1</w:t>
            </w:r>
            <w:r w:rsidR="008401DE">
              <w:rPr>
                <w:rFonts w:asciiTheme="minorHAnsi" w:eastAsiaTheme="minorEastAsia" w:hAnsiTheme="minorHAnsi"/>
                <w:b w:val="0"/>
                <w:caps w:val="0"/>
                <w:color w:val="auto"/>
                <w:sz w:val="22"/>
              </w:rPr>
              <w:tab/>
            </w:r>
            <w:r w:rsidR="008401DE" w:rsidRPr="00BC444F">
              <w:rPr>
                <w:rStyle w:val="Hipervnculo"/>
              </w:rPr>
              <w:t>Crontabs</w:t>
            </w:r>
            <w:r w:rsidR="008401DE">
              <w:rPr>
                <w:webHidden/>
              </w:rPr>
              <w:tab/>
            </w:r>
            <w:r w:rsidR="008401DE">
              <w:rPr>
                <w:webHidden/>
              </w:rPr>
              <w:fldChar w:fldCharType="begin"/>
            </w:r>
            <w:r w:rsidR="008401DE">
              <w:rPr>
                <w:webHidden/>
              </w:rPr>
              <w:instrText xml:space="preserve"> PAGEREF _Toc19545175 \h </w:instrText>
            </w:r>
            <w:r w:rsidR="008401DE">
              <w:rPr>
                <w:webHidden/>
              </w:rPr>
            </w:r>
            <w:r w:rsidR="008401DE">
              <w:rPr>
                <w:webHidden/>
              </w:rPr>
              <w:fldChar w:fldCharType="separate"/>
            </w:r>
            <w:r w:rsidR="008401DE">
              <w:rPr>
                <w:webHidden/>
              </w:rPr>
              <w:t>31</w:t>
            </w:r>
            <w:r w:rsidR="008401DE">
              <w:rPr>
                <w:webHidden/>
              </w:rPr>
              <w:fldChar w:fldCharType="end"/>
            </w:r>
          </w:hyperlink>
        </w:p>
        <w:p w14:paraId="22D5AE3A" w14:textId="77777777" w:rsidR="008401DE" w:rsidRDefault="00000000">
          <w:pPr>
            <w:pStyle w:val="TDC2"/>
            <w:rPr>
              <w:rFonts w:asciiTheme="minorHAnsi" w:eastAsiaTheme="minorEastAsia" w:hAnsiTheme="minorHAnsi"/>
              <w:b w:val="0"/>
              <w:caps w:val="0"/>
              <w:color w:val="auto"/>
              <w:sz w:val="22"/>
            </w:rPr>
          </w:pPr>
          <w:hyperlink w:anchor="_Toc19545176" w:history="1">
            <w:r w:rsidR="008401DE" w:rsidRPr="00BC444F">
              <w:rPr>
                <w:rStyle w:val="Hipervnculo"/>
              </w:rPr>
              <w:t>4.2</w:t>
            </w:r>
            <w:r w:rsidR="008401DE">
              <w:rPr>
                <w:rFonts w:asciiTheme="minorHAnsi" w:eastAsiaTheme="minorEastAsia" w:hAnsiTheme="minorHAnsi"/>
                <w:b w:val="0"/>
                <w:caps w:val="0"/>
                <w:color w:val="auto"/>
                <w:sz w:val="22"/>
              </w:rPr>
              <w:tab/>
            </w:r>
            <w:r w:rsidR="008401DE" w:rsidRPr="00BC444F">
              <w:rPr>
                <w:rStyle w:val="Hipervnculo"/>
              </w:rPr>
              <w:t>Filesystems</w:t>
            </w:r>
            <w:r w:rsidR="008401DE">
              <w:rPr>
                <w:webHidden/>
              </w:rPr>
              <w:tab/>
            </w:r>
            <w:r w:rsidR="008401DE">
              <w:rPr>
                <w:webHidden/>
              </w:rPr>
              <w:fldChar w:fldCharType="begin"/>
            </w:r>
            <w:r w:rsidR="008401DE">
              <w:rPr>
                <w:webHidden/>
              </w:rPr>
              <w:instrText xml:space="preserve"> PAGEREF _Toc19545176 \h </w:instrText>
            </w:r>
            <w:r w:rsidR="008401DE">
              <w:rPr>
                <w:webHidden/>
              </w:rPr>
            </w:r>
            <w:r w:rsidR="008401DE">
              <w:rPr>
                <w:webHidden/>
              </w:rPr>
              <w:fldChar w:fldCharType="separate"/>
            </w:r>
            <w:r w:rsidR="008401DE">
              <w:rPr>
                <w:webHidden/>
              </w:rPr>
              <w:t>31</w:t>
            </w:r>
            <w:r w:rsidR="008401DE">
              <w:rPr>
                <w:webHidden/>
              </w:rPr>
              <w:fldChar w:fldCharType="end"/>
            </w:r>
          </w:hyperlink>
        </w:p>
        <w:p w14:paraId="422C5C10" w14:textId="77777777" w:rsidR="0020324A" w:rsidRPr="005F6645" w:rsidRDefault="0020324A" w:rsidP="0020324A">
          <w:pPr>
            <w:pStyle w:val="TDC2"/>
            <w:ind w:left="0"/>
          </w:pPr>
          <w:r w:rsidRPr="005F6645">
            <w:fldChar w:fldCharType="end"/>
          </w:r>
        </w:p>
      </w:sdtContent>
    </w:sdt>
    <w:p w14:paraId="422C5C11" w14:textId="77777777" w:rsidR="0020324A" w:rsidRDefault="0020324A" w:rsidP="0020324A">
      <w:pPr>
        <w:spacing w:after="160" w:line="259" w:lineRule="auto"/>
        <w:rPr>
          <w:rFonts w:eastAsia="Calibri" w:cs="Times New Roman"/>
          <w:b/>
          <w:color w:val="162049"/>
        </w:rPr>
      </w:pPr>
      <w:r>
        <w:rPr>
          <w:rFonts w:eastAsia="Calibri" w:cs="Times New Roman"/>
          <w:b/>
          <w:color w:val="162049"/>
        </w:rPr>
        <w:br w:type="page"/>
      </w:r>
    </w:p>
    <w:p w14:paraId="422C5C12" w14:textId="77777777" w:rsidR="007C7E19" w:rsidRDefault="007C7E19" w:rsidP="003F0914">
      <w:pPr>
        <w:pStyle w:val="Ttulo1"/>
      </w:pPr>
      <w:bookmarkStart w:id="3" w:name="_Toc19545166"/>
      <w:r>
        <w:lastRenderedPageBreak/>
        <w:t>Overview</w:t>
      </w:r>
      <w:bookmarkEnd w:id="3"/>
    </w:p>
    <w:p w14:paraId="422C5C13" w14:textId="77777777" w:rsidR="007C7E19" w:rsidRDefault="007C7E19" w:rsidP="007C7E19"/>
    <w:p w14:paraId="422C5C14" w14:textId="77777777" w:rsidR="007C7E19" w:rsidRDefault="007C7E19" w:rsidP="007C7E19">
      <w:r>
        <w:t>The purpose of this document is to go through the installation process of a new AIX virtual server, cloned from another server’s mksysb image.</w:t>
      </w:r>
    </w:p>
    <w:p w14:paraId="422C5C15" w14:textId="77777777" w:rsidR="007C7E19" w:rsidRDefault="007C7E19" w:rsidP="007C7E19"/>
    <w:p w14:paraId="422C5C18" w14:textId="23030891" w:rsidR="007C7E19" w:rsidRDefault="007C7E19" w:rsidP="007C7E19">
      <w:r>
        <w:t xml:space="preserve">All new server creation must be validated between SDM/Technical Referent and Arkema, and there must be a </w:t>
      </w:r>
      <w:r w:rsidR="008A12E4">
        <w:t>ServiceNow</w:t>
      </w:r>
      <w:r>
        <w:t xml:space="preserve"> ticket associated.</w:t>
      </w:r>
    </w:p>
    <w:p w14:paraId="422C5C19" w14:textId="77777777" w:rsidR="007C7E19" w:rsidRDefault="007C7E19" w:rsidP="007C7E19"/>
    <w:p w14:paraId="623AE137" w14:textId="33C6A837" w:rsidR="001317E6" w:rsidRDefault="001317E6" w:rsidP="009C7256">
      <w:r>
        <w:t>The examples used in this procedure</w:t>
      </w:r>
      <w:r w:rsidR="009C7256">
        <w:t xml:space="preserve"> </w:t>
      </w:r>
      <w:r>
        <w:t>are</w:t>
      </w:r>
      <w:r w:rsidR="009C7256">
        <w:t xml:space="preserve"> a </w:t>
      </w:r>
      <w:r>
        <w:t>mix of the following:</w:t>
      </w:r>
    </w:p>
    <w:p w14:paraId="5847F1E9" w14:textId="7E9CF490" w:rsidR="009C7256" w:rsidRDefault="001317E6" w:rsidP="001317E6">
      <w:pPr>
        <w:pStyle w:val="Prrafodelista"/>
        <w:numPr>
          <w:ilvl w:val="0"/>
          <w:numId w:val="34"/>
        </w:numPr>
      </w:pPr>
      <w:r>
        <w:t>R</w:t>
      </w:r>
      <w:r w:rsidR="009C7256">
        <w:t>ebuild of</w:t>
      </w:r>
      <w:r>
        <w:t xml:space="preserve"> the PGT DR environment - </w:t>
      </w:r>
      <w:r w:rsidR="009C7256">
        <w:t>APHIL</w:t>
      </w:r>
      <w:r w:rsidR="009C7256" w:rsidRPr="001317E6">
        <w:rPr>
          <w:color w:val="FF0000"/>
        </w:rPr>
        <w:t>DR</w:t>
      </w:r>
      <w:r w:rsidR="009C7256">
        <w:t>110H</w:t>
      </w:r>
      <w:r>
        <w:t xml:space="preserve"> </w:t>
      </w:r>
      <w:r w:rsidR="009C7256">
        <w:t>from APHIL</w:t>
      </w:r>
      <w:r w:rsidR="009C7256" w:rsidRPr="001317E6">
        <w:rPr>
          <w:color w:val="FF0000"/>
        </w:rPr>
        <w:t>UM</w:t>
      </w:r>
      <w:r w:rsidR="009C7256">
        <w:t>110H</w:t>
      </w:r>
    </w:p>
    <w:p w14:paraId="4A3216AE" w14:textId="4DC76440" w:rsidR="001317E6" w:rsidRDefault="001317E6" w:rsidP="001317E6">
      <w:pPr>
        <w:pStyle w:val="Prrafodelista"/>
        <w:numPr>
          <w:ilvl w:val="0"/>
          <w:numId w:val="34"/>
        </w:numPr>
      </w:pPr>
      <w:r>
        <w:t>New server build - APHILUM306H (CB6) from APHILUM114H (PRD)</w:t>
      </w:r>
    </w:p>
    <w:p w14:paraId="2E675DFD" w14:textId="040D23AA" w:rsidR="00C84318" w:rsidRDefault="00C84318" w:rsidP="007C7E19"/>
    <w:p w14:paraId="5946969E" w14:textId="023413EE" w:rsidR="00C84318" w:rsidRDefault="00C84318" w:rsidP="00C84318">
      <w:pPr>
        <w:pStyle w:val="Ttulo1"/>
      </w:pPr>
      <w:bookmarkStart w:id="4" w:name="_Toc19545167"/>
      <w:r>
        <w:lastRenderedPageBreak/>
        <w:t>Pre-steps</w:t>
      </w:r>
      <w:bookmarkEnd w:id="4"/>
    </w:p>
    <w:p w14:paraId="41E4CD13" w14:textId="77777777" w:rsidR="002C6AF9" w:rsidRDefault="002C6AF9" w:rsidP="00C84318"/>
    <w:p w14:paraId="22ED3B93" w14:textId="33A145E5" w:rsidR="00C84318" w:rsidRDefault="00E24BDB" w:rsidP="00C84318">
      <w:pPr>
        <w:pStyle w:val="Ttulo2"/>
      </w:pPr>
      <w:r>
        <w:t>Scripts</w:t>
      </w:r>
    </w:p>
    <w:p w14:paraId="2AB1631C" w14:textId="77777777" w:rsidR="008401DE" w:rsidRDefault="008401DE" w:rsidP="008401DE"/>
    <w:p w14:paraId="7233F525" w14:textId="723D49A7" w:rsidR="008401DE" w:rsidRDefault="008401DE" w:rsidP="008401DE">
      <w:r>
        <w:t>From the PRODUCTION server, run the prep scripts needed to recreate the filesystems on the NEW server – for each VGs</w:t>
      </w:r>
      <w:r w:rsidR="001C7D29">
        <w:t xml:space="preserve"> except rootvg</w:t>
      </w:r>
      <w:r>
        <w:t>:</w:t>
      </w:r>
    </w:p>
    <w:p w14:paraId="4E5093B0" w14:textId="77777777" w:rsidR="008401DE" w:rsidRDefault="008401DE" w:rsidP="008401DE"/>
    <w:p w14:paraId="043E9B89" w14:textId="77777777" w:rsidR="008401DE" w:rsidRDefault="008401DE" w:rsidP="008401DE">
      <w:r>
        <w:rPr>
          <w:noProof/>
          <w:lang w:val="fr-FR" w:eastAsia="fr-FR"/>
        </w:rPr>
        <w:drawing>
          <wp:inline distT="0" distB="0" distL="0" distR="0" wp14:anchorId="2656CD98" wp14:editId="5FE80C0A">
            <wp:extent cx="3857625" cy="1038225"/>
            <wp:effectExtent l="0" t="0" r="9525" b="9525"/>
            <wp:docPr id="1221071990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8D04" w14:textId="77777777" w:rsidR="008401DE" w:rsidRDefault="008401DE" w:rsidP="008401DE"/>
    <w:p w14:paraId="17EBBFC7" w14:textId="77777777" w:rsidR="008401DE" w:rsidRDefault="008401DE" w:rsidP="008401DE">
      <w:r>
        <w:rPr>
          <w:noProof/>
          <w:lang w:val="fr-FR" w:eastAsia="fr-FR"/>
        </w:rPr>
        <w:drawing>
          <wp:inline distT="0" distB="0" distL="0" distR="0" wp14:anchorId="621ED1DD" wp14:editId="56A1EEC9">
            <wp:extent cx="5895974" cy="561975"/>
            <wp:effectExtent l="0" t="0" r="9525" b="9525"/>
            <wp:docPr id="207768339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4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8E95E" w14:textId="77777777" w:rsidR="008401DE" w:rsidRDefault="008401DE" w:rsidP="008401DE"/>
    <w:p w14:paraId="1E8D9E35" w14:textId="77777777" w:rsidR="008401DE" w:rsidRDefault="008401DE" w:rsidP="008401DE">
      <w:r>
        <w:rPr>
          <w:noProof/>
          <w:lang w:val="fr-FR" w:eastAsia="fr-FR"/>
        </w:rPr>
        <w:drawing>
          <wp:inline distT="0" distB="0" distL="0" distR="0" wp14:anchorId="086CBEC8" wp14:editId="0C4C9AF7">
            <wp:extent cx="5939792" cy="569595"/>
            <wp:effectExtent l="0" t="0" r="3810" b="1905"/>
            <wp:docPr id="301659065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91A6" w14:textId="77777777" w:rsidR="00EB2B87" w:rsidRDefault="00EB2B87" w:rsidP="00C84318"/>
    <w:p w14:paraId="5B5C7720" w14:textId="4D033D27" w:rsidR="00C84318" w:rsidRDefault="00C84318" w:rsidP="00C84318">
      <w:pPr>
        <w:pStyle w:val="Ttulo2"/>
      </w:pPr>
      <w:bookmarkStart w:id="5" w:name="_Toc19545169"/>
      <w:r>
        <w:t>mksysb</w:t>
      </w:r>
      <w:bookmarkEnd w:id="5"/>
    </w:p>
    <w:p w14:paraId="25939C34" w14:textId="77777777" w:rsidR="00092FDE" w:rsidRPr="00092FDE" w:rsidRDefault="00092FDE" w:rsidP="00092FDE"/>
    <w:p w14:paraId="08ABDF6B" w14:textId="71D4B867" w:rsidR="00C84318" w:rsidRDefault="00092FDE" w:rsidP="00C84318">
      <w:r>
        <w:t>From the NIM server take a mksysb of the PRODUCT</w:t>
      </w:r>
      <w:r w:rsidR="00E123D0">
        <w:t>I</w:t>
      </w:r>
      <w:r>
        <w:t>ON server:</w:t>
      </w:r>
    </w:p>
    <w:p w14:paraId="3941E2D8" w14:textId="77777777" w:rsidR="005665B9" w:rsidRDefault="005665B9" w:rsidP="00C84318"/>
    <w:p w14:paraId="4AE5A59C" w14:textId="2CF3A78D" w:rsidR="00B14095" w:rsidRPr="00C84318" w:rsidRDefault="00092FDE" w:rsidP="00C84318">
      <w:r>
        <w:rPr>
          <w:noProof/>
          <w:lang w:val="fr-FR" w:eastAsia="fr-FR"/>
        </w:rPr>
        <w:drawing>
          <wp:inline distT="0" distB="0" distL="0" distR="0" wp14:anchorId="653873E2" wp14:editId="67772382">
            <wp:extent cx="5939792" cy="699770"/>
            <wp:effectExtent l="0" t="0" r="3810" b="5080"/>
            <wp:docPr id="568664398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69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1A" w14:textId="54E6FB63" w:rsidR="0030200F" w:rsidRDefault="004868C0" w:rsidP="003F0914">
      <w:pPr>
        <w:pStyle w:val="Ttulo1"/>
      </w:pPr>
      <w:bookmarkStart w:id="6" w:name="_Toc19545170"/>
      <w:r>
        <w:lastRenderedPageBreak/>
        <w:t>NIM install</w:t>
      </w:r>
      <w:bookmarkEnd w:id="6"/>
    </w:p>
    <w:p w14:paraId="422C5C1B" w14:textId="77777777" w:rsidR="001460A6" w:rsidRDefault="001460A6" w:rsidP="001460A6"/>
    <w:p w14:paraId="3C46E10D" w14:textId="459AD521" w:rsidR="004868C0" w:rsidRDefault="004868C0" w:rsidP="004868C0">
      <w:pPr>
        <w:pStyle w:val="Ttulo2"/>
      </w:pPr>
      <w:bookmarkStart w:id="7" w:name="_Toc19545171"/>
      <w:r>
        <w:t>Create the client</w:t>
      </w:r>
      <w:bookmarkEnd w:id="7"/>
    </w:p>
    <w:p w14:paraId="105BEBB6" w14:textId="77777777" w:rsidR="004868C0" w:rsidRDefault="004868C0" w:rsidP="001460A6"/>
    <w:p w14:paraId="422C5C1C" w14:textId="618E5A99" w:rsidR="00202369" w:rsidRDefault="00202369" w:rsidP="001460A6">
      <w:r>
        <w:t xml:space="preserve">Add IP address and hostname </w:t>
      </w:r>
      <w:r w:rsidR="00352D90">
        <w:t xml:space="preserve">of the NEW server </w:t>
      </w:r>
      <w:r>
        <w:t>to /etc/hosts on the NIM server:</w:t>
      </w:r>
    </w:p>
    <w:p w14:paraId="422C5C1D" w14:textId="77777777" w:rsidR="00202369" w:rsidRDefault="00202369" w:rsidP="001460A6"/>
    <w:p w14:paraId="422C5C1E" w14:textId="77777777" w:rsidR="00202369" w:rsidRDefault="00202369" w:rsidP="001460A6">
      <w:r>
        <w:rPr>
          <w:noProof/>
          <w:lang w:val="fr-FR" w:eastAsia="fr-FR"/>
        </w:rPr>
        <w:drawing>
          <wp:inline distT="0" distB="0" distL="0" distR="0" wp14:anchorId="422C5CCF" wp14:editId="70A25696">
            <wp:extent cx="4905376" cy="342900"/>
            <wp:effectExtent l="0" t="0" r="9525" b="0"/>
            <wp:docPr id="1676295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6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1F" w14:textId="77777777" w:rsidR="00202369" w:rsidRDefault="00202369" w:rsidP="74D98E7D">
      <w:pPr>
        <w:ind w:firstLine="708"/>
      </w:pPr>
    </w:p>
    <w:p w14:paraId="422C5C20" w14:textId="251283E3" w:rsidR="00202369" w:rsidRDefault="00165F2E" w:rsidP="001460A6">
      <w:r>
        <w:t xml:space="preserve">Create the </w:t>
      </w:r>
      <w:r w:rsidR="00352D90">
        <w:t>NEW</w:t>
      </w:r>
      <w:r>
        <w:t xml:space="preserve"> client:</w:t>
      </w:r>
    </w:p>
    <w:p w14:paraId="422C5C21" w14:textId="77777777" w:rsidR="00165F2E" w:rsidRDefault="00165F2E" w:rsidP="001460A6"/>
    <w:p w14:paraId="422C5C22" w14:textId="77777777" w:rsidR="00165F2E" w:rsidRDefault="00165F2E" w:rsidP="001460A6">
      <w:r>
        <w:rPr>
          <w:noProof/>
          <w:lang w:val="fr-FR" w:eastAsia="fr-FR"/>
        </w:rPr>
        <w:drawing>
          <wp:inline distT="0" distB="0" distL="0" distR="0" wp14:anchorId="422C5CD1" wp14:editId="6991E1E7">
            <wp:extent cx="3400425" cy="219075"/>
            <wp:effectExtent l="0" t="0" r="9525" b="9525"/>
            <wp:docPr id="1176449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23" w14:textId="77777777" w:rsidR="00165F2E" w:rsidRDefault="00165F2E" w:rsidP="001460A6"/>
    <w:p w14:paraId="422C5C24" w14:textId="77777777" w:rsidR="00165F2E" w:rsidRDefault="00165F2E" w:rsidP="001460A6">
      <w:r>
        <w:rPr>
          <w:noProof/>
          <w:lang w:val="fr-FR" w:eastAsia="fr-FR"/>
        </w:rPr>
        <w:drawing>
          <wp:inline distT="0" distB="0" distL="0" distR="0" wp14:anchorId="422C5CD3" wp14:editId="0508F435">
            <wp:extent cx="4133850" cy="571500"/>
            <wp:effectExtent l="0" t="0" r="0" b="0"/>
            <wp:docPr id="3417976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25" w14:textId="77777777" w:rsidR="00165F2E" w:rsidRDefault="00165F2E" w:rsidP="001460A6"/>
    <w:p w14:paraId="422C5C26" w14:textId="77777777" w:rsidR="00165F2E" w:rsidRDefault="00165F2E" w:rsidP="001460A6">
      <w:r>
        <w:rPr>
          <w:noProof/>
          <w:lang w:val="fr-FR" w:eastAsia="fr-FR"/>
        </w:rPr>
        <w:drawing>
          <wp:inline distT="0" distB="0" distL="0" distR="0" wp14:anchorId="422C5CD5" wp14:editId="792A66F6">
            <wp:extent cx="2381250" cy="533400"/>
            <wp:effectExtent l="0" t="0" r="0" b="0"/>
            <wp:docPr id="91446302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27" w14:textId="77777777" w:rsidR="00165F2E" w:rsidRDefault="00165F2E" w:rsidP="001460A6"/>
    <w:p w14:paraId="422C5C28" w14:textId="77777777" w:rsidR="00165F2E" w:rsidRDefault="00165F2E" w:rsidP="001460A6">
      <w:r>
        <w:rPr>
          <w:noProof/>
          <w:lang w:val="fr-FR" w:eastAsia="fr-FR"/>
        </w:rPr>
        <w:drawing>
          <wp:inline distT="0" distB="0" distL="0" distR="0" wp14:anchorId="422C5CD7" wp14:editId="133854B9">
            <wp:extent cx="4010025" cy="619125"/>
            <wp:effectExtent l="0" t="0" r="9525" b="9525"/>
            <wp:docPr id="52051484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29" w14:textId="77777777" w:rsidR="00165F2E" w:rsidRDefault="00165F2E" w:rsidP="001460A6"/>
    <w:p w14:paraId="422C5C2A" w14:textId="77777777" w:rsidR="00165F2E" w:rsidRDefault="00165F2E" w:rsidP="001460A6">
      <w:r>
        <w:rPr>
          <w:noProof/>
          <w:lang w:val="fr-FR" w:eastAsia="fr-FR"/>
        </w:rPr>
        <w:drawing>
          <wp:inline distT="0" distB="0" distL="0" distR="0" wp14:anchorId="422C5CD9" wp14:editId="1B1011D5">
            <wp:extent cx="5939792" cy="1298575"/>
            <wp:effectExtent l="0" t="0" r="3810" b="0"/>
            <wp:docPr id="31683430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2B" w14:textId="77777777" w:rsidR="00165F2E" w:rsidRDefault="00165F2E" w:rsidP="001460A6"/>
    <w:p w14:paraId="422C5C2C" w14:textId="77777777" w:rsidR="003828C2" w:rsidRDefault="003828C2" w:rsidP="001460A6">
      <w:r>
        <w:rPr>
          <w:noProof/>
          <w:lang w:val="fr-FR" w:eastAsia="fr-FR"/>
        </w:rPr>
        <w:lastRenderedPageBreak/>
        <w:drawing>
          <wp:inline distT="0" distB="0" distL="0" distR="0" wp14:anchorId="422C5CDB" wp14:editId="2AEBD478">
            <wp:extent cx="5939792" cy="3951605"/>
            <wp:effectExtent l="0" t="0" r="3810" b="0"/>
            <wp:docPr id="9441006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9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2D" w14:textId="77777777" w:rsidR="003828C2" w:rsidRDefault="003828C2" w:rsidP="001460A6"/>
    <w:p w14:paraId="422C5C2E" w14:textId="77777777" w:rsidR="003828C2" w:rsidRDefault="003828C2" w:rsidP="001460A6">
      <w:r>
        <w:t>From the HMC, boot the server in SMS mode:</w:t>
      </w:r>
    </w:p>
    <w:p w14:paraId="422C5C2F" w14:textId="77777777" w:rsidR="00BA3E33" w:rsidRDefault="00BA3E33" w:rsidP="001460A6"/>
    <w:p w14:paraId="422C5C30" w14:textId="77777777" w:rsidR="003828C2" w:rsidRDefault="003828C2" w:rsidP="001460A6">
      <w:r>
        <w:rPr>
          <w:noProof/>
          <w:lang w:val="fr-FR" w:eastAsia="fr-FR"/>
        </w:rPr>
        <w:lastRenderedPageBreak/>
        <w:drawing>
          <wp:inline distT="0" distB="0" distL="0" distR="0" wp14:anchorId="422C5CDD" wp14:editId="5285FA94">
            <wp:extent cx="5939792" cy="4471035"/>
            <wp:effectExtent l="0" t="0" r="3810" b="5715"/>
            <wp:docPr id="6748134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31" w14:textId="77777777" w:rsidR="003828C2" w:rsidRDefault="003828C2" w:rsidP="001460A6"/>
    <w:p w14:paraId="422C5C32" w14:textId="77777777" w:rsidR="003828C2" w:rsidRDefault="003828C2" w:rsidP="001460A6">
      <w:r>
        <w:t>SSH to the HMC and open the console:</w:t>
      </w:r>
    </w:p>
    <w:p w14:paraId="422C5C33" w14:textId="77777777" w:rsidR="003828C2" w:rsidRDefault="003828C2" w:rsidP="001460A6"/>
    <w:p w14:paraId="422C5C34" w14:textId="77777777" w:rsidR="007C5050" w:rsidRDefault="007C5050" w:rsidP="001460A6">
      <w:r>
        <w:rPr>
          <w:noProof/>
          <w:lang w:val="fr-FR" w:eastAsia="fr-FR"/>
        </w:rPr>
        <w:drawing>
          <wp:inline distT="0" distB="0" distL="0" distR="0" wp14:anchorId="422C5CDF" wp14:editId="269E3D8E">
            <wp:extent cx="2781300" cy="200025"/>
            <wp:effectExtent l="0" t="0" r="0" b="9525"/>
            <wp:docPr id="8286198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35" w14:textId="77777777" w:rsidR="007C5050" w:rsidRDefault="007C5050" w:rsidP="001460A6"/>
    <w:p w14:paraId="422C5C36" w14:textId="77777777" w:rsidR="007C5050" w:rsidRDefault="007C5050" w:rsidP="001460A6">
      <w:r>
        <w:rPr>
          <w:noProof/>
          <w:lang w:val="fr-FR" w:eastAsia="fr-FR"/>
        </w:rPr>
        <w:drawing>
          <wp:inline distT="0" distB="0" distL="0" distR="0" wp14:anchorId="422C5CE1" wp14:editId="04F54AA1">
            <wp:extent cx="5939792" cy="1334770"/>
            <wp:effectExtent l="0" t="0" r="3810" b="0"/>
            <wp:docPr id="2198139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37" w14:textId="77777777" w:rsidR="007C5050" w:rsidRDefault="007C5050" w:rsidP="001460A6"/>
    <w:p w14:paraId="422C5C38" w14:textId="77777777" w:rsidR="007C5050" w:rsidRDefault="007C5050" w:rsidP="001460A6">
      <w:r>
        <w:rPr>
          <w:noProof/>
          <w:lang w:val="fr-FR" w:eastAsia="fr-FR"/>
        </w:rPr>
        <w:lastRenderedPageBreak/>
        <w:drawing>
          <wp:inline distT="0" distB="0" distL="0" distR="0" wp14:anchorId="422C5CE3" wp14:editId="53EC4AFB">
            <wp:extent cx="5939792" cy="3234690"/>
            <wp:effectExtent l="0" t="0" r="3810" b="3810"/>
            <wp:docPr id="10672378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39" w14:textId="77777777" w:rsidR="007C5050" w:rsidRDefault="007C5050" w:rsidP="001460A6"/>
    <w:p w14:paraId="422C5C3A" w14:textId="77777777" w:rsidR="007C5050" w:rsidRDefault="007C5050" w:rsidP="001460A6">
      <w:r>
        <w:rPr>
          <w:noProof/>
          <w:lang w:val="fr-FR" w:eastAsia="fr-FR"/>
        </w:rPr>
        <w:drawing>
          <wp:inline distT="0" distB="0" distL="0" distR="0" wp14:anchorId="422C5CE5" wp14:editId="577A4CC0">
            <wp:extent cx="5939792" cy="3214370"/>
            <wp:effectExtent l="0" t="0" r="3810" b="5080"/>
            <wp:docPr id="18700785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3B" w14:textId="77777777" w:rsidR="007C5050" w:rsidRDefault="007C5050" w:rsidP="001460A6"/>
    <w:p w14:paraId="422C5C3C" w14:textId="77777777" w:rsidR="007C5050" w:rsidRDefault="007C5050" w:rsidP="001460A6">
      <w:r>
        <w:t xml:space="preserve">Take note of the Hardware Address – refer to the </w:t>
      </w:r>
      <w:r w:rsidRPr="007C5050">
        <w:rPr>
          <w:highlight w:val="yellow"/>
        </w:rPr>
        <w:t>NETWORK DOC</w:t>
      </w:r>
      <w:r>
        <w:t xml:space="preserve"> to know what adapter to choose.</w:t>
      </w:r>
    </w:p>
    <w:p w14:paraId="422C5C3D" w14:textId="77777777" w:rsidR="008D3331" w:rsidRDefault="008D3331" w:rsidP="001460A6"/>
    <w:p w14:paraId="422C5C3E" w14:textId="77777777" w:rsidR="008D3331" w:rsidRDefault="007C5050" w:rsidP="008D3331">
      <w:pPr>
        <w:pStyle w:val="AstuceTW"/>
      </w:pPr>
      <w:r>
        <w:t>Note that</w:t>
      </w:r>
      <w:r w:rsidR="008D3331">
        <w:t xml:space="preserve"> we use VIOS2 as default, so we’ll select either ent1 (NIC#2) or ent5 (NIC#6)</w:t>
      </w:r>
    </w:p>
    <w:p w14:paraId="422C5C3F" w14:textId="77777777" w:rsidR="008D3331" w:rsidRDefault="008D3331" w:rsidP="001460A6"/>
    <w:p w14:paraId="422C5C40" w14:textId="77777777" w:rsidR="008D3331" w:rsidRDefault="008D3331" w:rsidP="001460A6">
      <w:r>
        <w:rPr>
          <w:noProof/>
          <w:lang w:val="fr-FR" w:eastAsia="fr-FR"/>
        </w:rPr>
        <w:lastRenderedPageBreak/>
        <w:drawing>
          <wp:inline distT="0" distB="0" distL="0" distR="0" wp14:anchorId="422C5CE7" wp14:editId="710ED9D1">
            <wp:extent cx="5939792" cy="3218815"/>
            <wp:effectExtent l="0" t="0" r="3810" b="635"/>
            <wp:docPr id="56725487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41" w14:textId="77777777" w:rsidR="008D3331" w:rsidRDefault="008D3331" w:rsidP="001460A6"/>
    <w:p w14:paraId="422C5C42" w14:textId="77777777" w:rsidR="008D3331" w:rsidRDefault="008D3331" w:rsidP="001460A6">
      <w:r>
        <w:t xml:space="preserve">On the NIM server, edit the configuration of the </w:t>
      </w:r>
      <w:r w:rsidR="00E278DB">
        <w:t>new</w:t>
      </w:r>
      <w:r>
        <w:t xml:space="preserve"> client:</w:t>
      </w:r>
    </w:p>
    <w:p w14:paraId="57A61049" w14:textId="77777777" w:rsidR="006971A7" w:rsidRDefault="006971A7" w:rsidP="001460A6"/>
    <w:p w14:paraId="45EEC65A" w14:textId="5BA8183E" w:rsidR="006971A7" w:rsidRDefault="006971A7" w:rsidP="001460A6">
      <w:r>
        <w:t>Run “smit nim”</w:t>
      </w:r>
    </w:p>
    <w:p w14:paraId="422C5C43" w14:textId="77777777" w:rsidR="008D3331" w:rsidRDefault="008D3331" w:rsidP="001460A6"/>
    <w:p w14:paraId="422C5C44" w14:textId="77777777" w:rsidR="00B450A5" w:rsidRDefault="00B450A5" w:rsidP="001460A6">
      <w:r>
        <w:rPr>
          <w:noProof/>
          <w:lang w:val="fr-FR" w:eastAsia="fr-FR"/>
        </w:rPr>
        <w:drawing>
          <wp:inline distT="0" distB="0" distL="0" distR="0" wp14:anchorId="422C5CE9" wp14:editId="084BA52F">
            <wp:extent cx="4057650" cy="590550"/>
            <wp:effectExtent l="0" t="0" r="0" b="0"/>
            <wp:docPr id="196834746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45" w14:textId="77777777" w:rsidR="00B450A5" w:rsidRDefault="00B450A5" w:rsidP="001460A6"/>
    <w:p w14:paraId="422C5C46" w14:textId="77777777" w:rsidR="00B450A5" w:rsidRDefault="00B450A5" w:rsidP="001460A6">
      <w:r>
        <w:rPr>
          <w:noProof/>
          <w:lang w:val="fr-FR" w:eastAsia="fr-FR"/>
        </w:rPr>
        <w:drawing>
          <wp:inline distT="0" distB="0" distL="0" distR="0" wp14:anchorId="422C5CEB" wp14:editId="2DD3BEE8">
            <wp:extent cx="4124325" cy="581025"/>
            <wp:effectExtent l="0" t="0" r="9525" b="9525"/>
            <wp:docPr id="108211319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47" w14:textId="77777777" w:rsidR="00B450A5" w:rsidRDefault="00B450A5" w:rsidP="001460A6"/>
    <w:p w14:paraId="422C5C48" w14:textId="77777777" w:rsidR="008D3331" w:rsidRDefault="008D3331" w:rsidP="001460A6">
      <w:r>
        <w:rPr>
          <w:noProof/>
          <w:lang w:val="fr-FR" w:eastAsia="fr-FR"/>
        </w:rPr>
        <w:lastRenderedPageBreak/>
        <w:drawing>
          <wp:inline distT="0" distB="0" distL="0" distR="0" wp14:anchorId="422C5CED" wp14:editId="4A67A7B7">
            <wp:extent cx="5939792" cy="3923665"/>
            <wp:effectExtent l="0" t="0" r="3810" b="635"/>
            <wp:docPr id="364962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49" w14:textId="77777777" w:rsidR="008D3331" w:rsidRDefault="008D3331" w:rsidP="001460A6"/>
    <w:p w14:paraId="422C5C4A" w14:textId="77777777" w:rsidR="008D3331" w:rsidRDefault="008D3331" w:rsidP="001460A6">
      <w:r>
        <w:t>Double check the configuration with the lsnim command:</w:t>
      </w:r>
    </w:p>
    <w:p w14:paraId="422C5C4B" w14:textId="77777777" w:rsidR="008D3331" w:rsidRDefault="008D3331" w:rsidP="001460A6"/>
    <w:p w14:paraId="422C5C4C" w14:textId="77777777" w:rsidR="008D3331" w:rsidRDefault="008D3331" w:rsidP="001460A6">
      <w:r>
        <w:rPr>
          <w:noProof/>
          <w:lang w:val="fr-FR" w:eastAsia="fr-FR"/>
        </w:rPr>
        <w:drawing>
          <wp:inline distT="0" distB="0" distL="0" distR="0" wp14:anchorId="422C5CEF" wp14:editId="56F5C2DF">
            <wp:extent cx="5572125" cy="2562225"/>
            <wp:effectExtent l="0" t="0" r="9525" b="9525"/>
            <wp:docPr id="67846165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4D" w14:textId="77777777" w:rsidR="008D3331" w:rsidRDefault="008D3331" w:rsidP="001460A6"/>
    <w:p w14:paraId="422C5C4E" w14:textId="1D3CC4A5" w:rsidR="008D3331" w:rsidRDefault="008401DE" w:rsidP="004868C0">
      <w:pPr>
        <w:pStyle w:val="Ttulo2"/>
      </w:pPr>
      <w:bookmarkStart w:id="8" w:name="_Toc19545172"/>
      <w:r>
        <w:t>Setup the client for installation</w:t>
      </w:r>
      <w:bookmarkEnd w:id="8"/>
    </w:p>
    <w:p w14:paraId="422C5C4F" w14:textId="77777777" w:rsidR="001D3830" w:rsidRDefault="001D3830" w:rsidP="001D3830"/>
    <w:p w14:paraId="422C5C50" w14:textId="77777777" w:rsidR="00B450A5" w:rsidRDefault="0000742F" w:rsidP="001D3830">
      <w:r>
        <w:t>From the NIM server, a</w:t>
      </w:r>
      <w:r w:rsidR="00B450A5">
        <w:t>llocate a SPOT (should be</w:t>
      </w:r>
      <w:r>
        <w:t xml:space="preserve"> the</w:t>
      </w:r>
      <w:r w:rsidR="00B450A5">
        <w:t xml:space="preserve"> 7.2</w:t>
      </w:r>
      <w:r>
        <w:t xml:space="preserve"> one</w:t>
      </w:r>
      <w:r w:rsidR="00B450A5">
        <w:t xml:space="preserve">) and a MK (the one </w:t>
      </w:r>
      <w:r w:rsidR="00EC2932">
        <w:t>of</w:t>
      </w:r>
      <w:r w:rsidR="00B450A5">
        <w:t xml:space="preserve"> the server we want to copy the system</w:t>
      </w:r>
      <w:r w:rsidR="00EC2932">
        <w:t xml:space="preserve"> from</w:t>
      </w:r>
      <w:r w:rsidR="00B450A5">
        <w:t xml:space="preserve">) resource to the </w:t>
      </w:r>
      <w:r>
        <w:t xml:space="preserve">new </w:t>
      </w:r>
      <w:r w:rsidR="00B450A5">
        <w:t>client:</w:t>
      </w:r>
    </w:p>
    <w:p w14:paraId="422C5C51" w14:textId="77777777" w:rsidR="00B450A5" w:rsidRDefault="00B450A5" w:rsidP="001D3830"/>
    <w:p w14:paraId="422C5C52" w14:textId="77777777" w:rsidR="00B450A5" w:rsidRDefault="00B450A5" w:rsidP="001D3830">
      <w:r>
        <w:rPr>
          <w:noProof/>
          <w:lang w:val="fr-FR" w:eastAsia="fr-FR"/>
        </w:rPr>
        <w:lastRenderedPageBreak/>
        <w:drawing>
          <wp:inline distT="0" distB="0" distL="0" distR="0" wp14:anchorId="422C5CF1" wp14:editId="467D8989">
            <wp:extent cx="4171950" cy="561975"/>
            <wp:effectExtent l="0" t="0" r="0" b="9525"/>
            <wp:docPr id="68036984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53" w14:textId="77777777" w:rsidR="00B450A5" w:rsidRDefault="00B450A5" w:rsidP="001D3830"/>
    <w:p w14:paraId="422C5C54" w14:textId="77777777" w:rsidR="00B450A5" w:rsidRDefault="00B450A5" w:rsidP="001D3830">
      <w:r>
        <w:rPr>
          <w:noProof/>
          <w:lang w:val="fr-FR" w:eastAsia="fr-FR"/>
        </w:rPr>
        <w:drawing>
          <wp:inline distT="0" distB="0" distL="0" distR="0" wp14:anchorId="422C5CF3" wp14:editId="2F525E33">
            <wp:extent cx="3981450" cy="581025"/>
            <wp:effectExtent l="0" t="0" r="0" b="9525"/>
            <wp:docPr id="126601896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55" w14:textId="77777777" w:rsidR="00B450A5" w:rsidRDefault="00B450A5" w:rsidP="001D3830"/>
    <w:p w14:paraId="422C5C56" w14:textId="77777777" w:rsidR="00B450A5" w:rsidRDefault="00B450A5" w:rsidP="001D3830">
      <w:r>
        <w:rPr>
          <w:noProof/>
          <w:lang w:val="fr-FR" w:eastAsia="fr-FR"/>
        </w:rPr>
        <w:drawing>
          <wp:inline distT="0" distB="0" distL="0" distR="0" wp14:anchorId="422C5CF5" wp14:editId="47E67659">
            <wp:extent cx="4086225" cy="552450"/>
            <wp:effectExtent l="0" t="0" r="9525" b="0"/>
            <wp:docPr id="20876190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57" w14:textId="77777777" w:rsidR="00EC2932" w:rsidRDefault="00EC2932" w:rsidP="001D3830"/>
    <w:p w14:paraId="422C5C58" w14:textId="77777777" w:rsidR="00EC2932" w:rsidRDefault="00EC2932" w:rsidP="001D3830">
      <w:r>
        <w:rPr>
          <w:noProof/>
          <w:lang w:val="fr-FR" w:eastAsia="fr-FR"/>
        </w:rPr>
        <w:drawing>
          <wp:inline distT="0" distB="0" distL="0" distR="0" wp14:anchorId="422C5CF7" wp14:editId="4625DF55">
            <wp:extent cx="5939792" cy="2065655"/>
            <wp:effectExtent l="0" t="0" r="3810" b="0"/>
            <wp:docPr id="210108787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59" w14:textId="77777777" w:rsidR="0000742F" w:rsidRDefault="0000742F" w:rsidP="001D3830"/>
    <w:p w14:paraId="422C5C5C" w14:textId="77777777" w:rsidR="00E278DB" w:rsidRDefault="00E278DB" w:rsidP="0000742F">
      <w:r>
        <w:t>From the NIM server, prepare the new client for installation:</w:t>
      </w:r>
    </w:p>
    <w:p w14:paraId="422C5C5D" w14:textId="77777777" w:rsidR="00E278DB" w:rsidRDefault="00E278DB" w:rsidP="0000742F"/>
    <w:p w14:paraId="422C5C5E" w14:textId="77777777" w:rsidR="00E278DB" w:rsidRDefault="001B71DE" w:rsidP="0000742F">
      <w:r>
        <w:rPr>
          <w:noProof/>
          <w:lang w:val="fr-FR" w:eastAsia="fr-FR"/>
        </w:rPr>
        <w:drawing>
          <wp:inline distT="0" distB="0" distL="0" distR="0" wp14:anchorId="422C5CF9" wp14:editId="690FE182">
            <wp:extent cx="4314825" cy="542925"/>
            <wp:effectExtent l="0" t="0" r="9525" b="9525"/>
            <wp:docPr id="112347659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5F" w14:textId="77777777" w:rsidR="001B71DE" w:rsidRDefault="001B71DE" w:rsidP="0000742F"/>
    <w:p w14:paraId="422C5C60" w14:textId="77777777" w:rsidR="001B71DE" w:rsidRDefault="001B71DE" w:rsidP="0000742F">
      <w:r>
        <w:rPr>
          <w:noProof/>
          <w:lang w:val="fr-FR" w:eastAsia="fr-FR"/>
        </w:rPr>
        <w:drawing>
          <wp:inline distT="0" distB="0" distL="0" distR="0" wp14:anchorId="422C5CFB" wp14:editId="0C040234">
            <wp:extent cx="4124325" cy="571500"/>
            <wp:effectExtent l="0" t="0" r="9525" b="0"/>
            <wp:docPr id="213848782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61" w14:textId="77777777" w:rsidR="001B71DE" w:rsidRDefault="001B71DE" w:rsidP="0000742F"/>
    <w:p w14:paraId="422C5C62" w14:textId="77777777" w:rsidR="001B71DE" w:rsidRDefault="0054573C" w:rsidP="0000742F">
      <w:r>
        <w:rPr>
          <w:noProof/>
          <w:lang w:val="fr-FR" w:eastAsia="fr-FR"/>
        </w:rPr>
        <w:drawing>
          <wp:inline distT="0" distB="0" distL="0" distR="0" wp14:anchorId="422C5CFD" wp14:editId="4D3452AD">
            <wp:extent cx="5939792" cy="1494790"/>
            <wp:effectExtent l="0" t="0" r="3810" b="0"/>
            <wp:docPr id="177765960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63" w14:textId="77777777" w:rsidR="0054573C" w:rsidRDefault="0054573C" w:rsidP="0000742F"/>
    <w:p w14:paraId="422C5C64" w14:textId="77777777" w:rsidR="0054573C" w:rsidRDefault="0054573C" w:rsidP="0000742F">
      <w:r>
        <w:rPr>
          <w:noProof/>
          <w:lang w:val="fr-FR" w:eastAsia="fr-FR"/>
        </w:rPr>
        <w:lastRenderedPageBreak/>
        <w:drawing>
          <wp:inline distT="0" distB="0" distL="0" distR="0" wp14:anchorId="422C5CFF" wp14:editId="5A1FC4C5">
            <wp:extent cx="5939792" cy="2130425"/>
            <wp:effectExtent l="0" t="0" r="3810" b="3175"/>
            <wp:docPr id="63136106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D49CA" w14:textId="4D3A6EF4" w:rsidR="00D57FEB" w:rsidRPr="00D57FEB" w:rsidRDefault="00D57FEB" w:rsidP="0000742F">
      <w:pPr>
        <w:rPr>
          <w:b/>
          <w:bCs/>
        </w:rPr>
      </w:pPr>
      <w:r w:rsidRPr="00D57FEB">
        <w:rPr>
          <w:b/>
          <w:bCs/>
          <w:highlight w:val="yellow"/>
        </w:rPr>
        <w:t>Note: There will be options to select from menu like “Source for BIOS Runtime Files”, please press “Esc” and “4” it will show the selction menu</w:t>
      </w:r>
    </w:p>
    <w:p w14:paraId="422C5C65" w14:textId="77777777" w:rsidR="0054573C" w:rsidRDefault="0054573C" w:rsidP="0000742F"/>
    <w:p w14:paraId="422C5C66" w14:textId="77777777" w:rsidR="0054573C" w:rsidRDefault="0054573C" w:rsidP="0000742F">
      <w:r>
        <w:t>Double check the NIM configuration (spot, mksysb</w:t>
      </w:r>
      <w:r w:rsidR="00A051DD">
        <w:t>, Cstate</w:t>
      </w:r>
      <w:r>
        <w:t>…) before starting the install:</w:t>
      </w:r>
    </w:p>
    <w:p w14:paraId="422C5C67" w14:textId="77777777" w:rsidR="0054573C" w:rsidRDefault="0054573C" w:rsidP="0000742F"/>
    <w:p w14:paraId="422C5C68" w14:textId="77777777" w:rsidR="0054573C" w:rsidRDefault="0054573C" w:rsidP="0000742F">
      <w:r>
        <w:rPr>
          <w:noProof/>
          <w:lang w:val="fr-FR" w:eastAsia="fr-FR"/>
        </w:rPr>
        <w:drawing>
          <wp:inline distT="0" distB="0" distL="0" distR="0" wp14:anchorId="422C5D01" wp14:editId="4D341881">
            <wp:extent cx="5724524" cy="3257550"/>
            <wp:effectExtent l="0" t="0" r="9525" b="0"/>
            <wp:docPr id="58795745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69" w14:textId="77777777" w:rsidR="0054573C" w:rsidRDefault="0054573C" w:rsidP="0000742F"/>
    <w:p w14:paraId="422C5C6A" w14:textId="77777777" w:rsidR="00E96D24" w:rsidRDefault="00E96D24" w:rsidP="004868C0">
      <w:pPr>
        <w:pStyle w:val="Ttulo2"/>
      </w:pPr>
      <w:bookmarkStart w:id="9" w:name="_Toc19545173"/>
      <w:r>
        <w:t>Complete the installation</w:t>
      </w:r>
      <w:bookmarkEnd w:id="9"/>
    </w:p>
    <w:p w14:paraId="422C5C6B" w14:textId="77777777" w:rsidR="00E96D24" w:rsidRDefault="00E96D24" w:rsidP="0000742F"/>
    <w:p w14:paraId="422C5C6C" w14:textId="77777777" w:rsidR="00A051DD" w:rsidRDefault="00A051DD" w:rsidP="0000742F">
      <w:r>
        <w:t xml:space="preserve">Boot the server in SMS mode, then </w:t>
      </w:r>
      <w:r w:rsidR="00E96D24">
        <w:t xml:space="preserve">proceed with the installation </w:t>
      </w:r>
      <w:r>
        <w:t>from the console</w:t>
      </w:r>
      <w:r w:rsidR="00E96D24">
        <w:t>.</w:t>
      </w:r>
    </w:p>
    <w:p w14:paraId="422C5C6D" w14:textId="77777777" w:rsidR="00E96D24" w:rsidRDefault="00E96D24" w:rsidP="0000742F"/>
    <w:p w14:paraId="422C5C6E" w14:textId="77777777" w:rsidR="00E96D24" w:rsidRPr="00E96D24" w:rsidRDefault="00E96D24" w:rsidP="00E96D24">
      <w:pPr>
        <w:pStyle w:val="AstuceTW"/>
        <w:rPr>
          <w:rStyle w:val="nfasisintenso"/>
        </w:rPr>
      </w:pPr>
      <w:r>
        <w:t>Look at the number next to the green cursor on the bottom right of the screens to know what options to choose</w:t>
      </w:r>
    </w:p>
    <w:p w14:paraId="422C5C6F" w14:textId="77777777" w:rsidR="00A051DD" w:rsidRDefault="00A051DD" w:rsidP="0000742F"/>
    <w:p w14:paraId="422C5C70" w14:textId="77777777" w:rsidR="00E96D24" w:rsidRDefault="00E96D24" w:rsidP="0000742F">
      <w:r>
        <w:t>Select the language:</w:t>
      </w:r>
    </w:p>
    <w:p w14:paraId="422C5C71" w14:textId="77777777" w:rsidR="00E96D24" w:rsidRDefault="00E96D24" w:rsidP="0000742F"/>
    <w:p w14:paraId="422C5C72" w14:textId="77777777" w:rsidR="00A051DD" w:rsidRDefault="00A051DD" w:rsidP="0000742F">
      <w:r>
        <w:rPr>
          <w:noProof/>
          <w:lang w:val="fr-FR" w:eastAsia="fr-FR"/>
        </w:rPr>
        <w:lastRenderedPageBreak/>
        <w:drawing>
          <wp:inline distT="0" distB="0" distL="0" distR="0" wp14:anchorId="422C5D03" wp14:editId="079DEBDE">
            <wp:extent cx="5939792" cy="3218815"/>
            <wp:effectExtent l="0" t="0" r="3810" b="635"/>
            <wp:docPr id="147817419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73" w14:textId="77777777" w:rsidR="00A051DD" w:rsidRDefault="00A051DD" w:rsidP="0000742F"/>
    <w:p w14:paraId="422C5C74" w14:textId="77777777" w:rsidR="00A051DD" w:rsidRDefault="00A051DD" w:rsidP="0000742F">
      <w:r>
        <w:rPr>
          <w:noProof/>
          <w:lang w:val="fr-FR" w:eastAsia="fr-FR"/>
        </w:rPr>
        <w:drawing>
          <wp:inline distT="0" distB="0" distL="0" distR="0" wp14:anchorId="422C5D05" wp14:editId="378A06BE">
            <wp:extent cx="5939792" cy="3218180"/>
            <wp:effectExtent l="0" t="0" r="3810" b="1270"/>
            <wp:docPr id="85944965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75" w14:textId="77777777" w:rsidR="00E96D24" w:rsidRDefault="00E96D24" w:rsidP="0000742F"/>
    <w:p w14:paraId="422C5C76" w14:textId="77777777" w:rsidR="00E96D24" w:rsidRDefault="00E96D24" w:rsidP="0000742F">
      <w:r>
        <w:t>Configure the network:</w:t>
      </w:r>
    </w:p>
    <w:p w14:paraId="422C5C77" w14:textId="77777777" w:rsidR="00A051DD" w:rsidRDefault="00A051DD" w:rsidP="0000742F"/>
    <w:p w14:paraId="422C5C78" w14:textId="77777777" w:rsidR="00A051DD" w:rsidRDefault="00A051DD" w:rsidP="0000742F">
      <w:r>
        <w:rPr>
          <w:noProof/>
          <w:lang w:val="fr-FR" w:eastAsia="fr-FR"/>
        </w:rPr>
        <w:lastRenderedPageBreak/>
        <w:drawing>
          <wp:inline distT="0" distB="0" distL="0" distR="0" wp14:anchorId="422C5D07" wp14:editId="780E2050">
            <wp:extent cx="5939792" cy="3199765"/>
            <wp:effectExtent l="0" t="0" r="3810" b="635"/>
            <wp:docPr id="85169851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79" w14:textId="77777777" w:rsidR="00A051DD" w:rsidRDefault="00A051DD" w:rsidP="0000742F"/>
    <w:p w14:paraId="422C5C7A" w14:textId="77777777" w:rsidR="00A051DD" w:rsidRDefault="00A051DD" w:rsidP="0000742F">
      <w:r>
        <w:rPr>
          <w:noProof/>
          <w:lang w:val="fr-FR" w:eastAsia="fr-FR"/>
        </w:rPr>
        <w:drawing>
          <wp:inline distT="0" distB="0" distL="0" distR="0" wp14:anchorId="422C5D09" wp14:editId="4ACC6EC3">
            <wp:extent cx="5939792" cy="3215005"/>
            <wp:effectExtent l="0" t="0" r="3810" b="4445"/>
            <wp:docPr id="210923107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7B" w14:textId="77777777" w:rsidR="00A051DD" w:rsidRDefault="00A051DD" w:rsidP="0000742F"/>
    <w:p w14:paraId="422C5C7C" w14:textId="77777777" w:rsidR="00A051DD" w:rsidRDefault="00A051DD" w:rsidP="0000742F">
      <w:r>
        <w:rPr>
          <w:noProof/>
          <w:lang w:val="fr-FR" w:eastAsia="fr-FR"/>
        </w:rPr>
        <w:lastRenderedPageBreak/>
        <w:drawing>
          <wp:inline distT="0" distB="0" distL="0" distR="0" wp14:anchorId="422C5D0B" wp14:editId="511C6DE3">
            <wp:extent cx="5939792" cy="3237230"/>
            <wp:effectExtent l="0" t="0" r="3810" b="1270"/>
            <wp:docPr id="103733012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7D" w14:textId="77777777" w:rsidR="00A051DD" w:rsidRDefault="00A051DD" w:rsidP="0000742F"/>
    <w:p w14:paraId="422C5C7E" w14:textId="77777777" w:rsidR="00A051DD" w:rsidRDefault="00A051DD" w:rsidP="0000742F">
      <w:r>
        <w:rPr>
          <w:noProof/>
          <w:lang w:val="fr-FR" w:eastAsia="fr-FR"/>
        </w:rPr>
        <w:drawing>
          <wp:inline distT="0" distB="0" distL="0" distR="0" wp14:anchorId="422C5D0D" wp14:editId="6B158484">
            <wp:extent cx="5939792" cy="3218815"/>
            <wp:effectExtent l="0" t="0" r="3810" b="635"/>
            <wp:docPr id="88050961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7F" w14:textId="77777777" w:rsidR="00A051DD" w:rsidRDefault="00A051DD" w:rsidP="0000742F"/>
    <w:p w14:paraId="422C5C80" w14:textId="77777777" w:rsidR="00A051DD" w:rsidRDefault="00A051DD" w:rsidP="0000742F">
      <w:r>
        <w:rPr>
          <w:noProof/>
          <w:lang w:val="fr-FR" w:eastAsia="fr-FR"/>
        </w:rPr>
        <w:lastRenderedPageBreak/>
        <w:drawing>
          <wp:inline distT="0" distB="0" distL="0" distR="0" wp14:anchorId="422C5D0F" wp14:editId="46E7FB21">
            <wp:extent cx="5939792" cy="3245485"/>
            <wp:effectExtent l="0" t="0" r="3810" b="0"/>
            <wp:docPr id="90676139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81" w14:textId="77777777" w:rsidR="00A051DD" w:rsidRDefault="00A051DD" w:rsidP="0000742F"/>
    <w:p w14:paraId="422C5C82" w14:textId="77777777" w:rsidR="00A051DD" w:rsidRDefault="00A051DD" w:rsidP="0000742F">
      <w:r>
        <w:rPr>
          <w:noProof/>
          <w:lang w:val="fr-FR" w:eastAsia="fr-FR"/>
        </w:rPr>
        <w:drawing>
          <wp:inline distT="0" distB="0" distL="0" distR="0" wp14:anchorId="422C5D11" wp14:editId="349B4CA0">
            <wp:extent cx="5939792" cy="3215005"/>
            <wp:effectExtent l="0" t="0" r="3810" b="4445"/>
            <wp:docPr id="101596822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83" w14:textId="77777777" w:rsidR="00A051DD" w:rsidRDefault="00A051DD" w:rsidP="0000742F"/>
    <w:p w14:paraId="422C5C84" w14:textId="77777777" w:rsidR="00A051DD" w:rsidRDefault="00A051DD" w:rsidP="0000742F">
      <w:r>
        <w:rPr>
          <w:noProof/>
          <w:lang w:val="fr-FR" w:eastAsia="fr-FR"/>
        </w:rPr>
        <w:lastRenderedPageBreak/>
        <w:drawing>
          <wp:inline distT="0" distB="0" distL="0" distR="0" wp14:anchorId="422C5D13" wp14:editId="6BBE356F">
            <wp:extent cx="5939792" cy="3218815"/>
            <wp:effectExtent l="0" t="0" r="3810" b="635"/>
            <wp:docPr id="177788517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85" w14:textId="77777777" w:rsidR="00A051DD" w:rsidRDefault="00A051DD" w:rsidP="0000742F"/>
    <w:p w14:paraId="422C5C86" w14:textId="77777777" w:rsidR="00A051DD" w:rsidRDefault="00A051DD" w:rsidP="0000742F">
      <w:r>
        <w:rPr>
          <w:noProof/>
          <w:lang w:val="fr-FR" w:eastAsia="fr-FR"/>
        </w:rPr>
        <w:drawing>
          <wp:inline distT="0" distB="0" distL="0" distR="0" wp14:anchorId="422C5D15" wp14:editId="04AD455F">
            <wp:extent cx="5939792" cy="3211195"/>
            <wp:effectExtent l="0" t="0" r="3810" b="8255"/>
            <wp:docPr id="124150036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87" w14:textId="77777777" w:rsidR="00A051DD" w:rsidRDefault="00A051DD" w:rsidP="0000742F"/>
    <w:p w14:paraId="422C5C88" w14:textId="77777777" w:rsidR="00A051DD" w:rsidRDefault="00A051DD" w:rsidP="0000742F">
      <w:r>
        <w:rPr>
          <w:noProof/>
          <w:lang w:val="fr-FR" w:eastAsia="fr-FR"/>
        </w:rPr>
        <w:lastRenderedPageBreak/>
        <w:drawing>
          <wp:inline distT="0" distB="0" distL="0" distR="0" wp14:anchorId="422C5D17" wp14:editId="0747DA08">
            <wp:extent cx="5939792" cy="3234055"/>
            <wp:effectExtent l="0" t="0" r="3810" b="4445"/>
            <wp:docPr id="34435362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89" w14:textId="77777777" w:rsidR="00A051DD" w:rsidRDefault="00A051DD" w:rsidP="0000742F"/>
    <w:p w14:paraId="422C5C8A" w14:textId="77777777" w:rsidR="00A051DD" w:rsidRDefault="00A051DD" w:rsidP="0000742F">
      <w:r>
        <w:rPr>
          <w:noProof/>
          <w:lang w:val="fr-FR" w:eastAsia="fr-FR"/>
        </w:rPr>
        <w:drawing>
          <wp:inline distT="0" distB="0" distL="0" distR="0" wp14:anchorId="422C5D19" wp14:editId="2BC8541E">
            <wp:extent cx="5939792" cy="3223260"/>
            <wp:effectExtent l="0" t="0" r="3810" b="0"/>
            <wp:docPr id="213931715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8B" w14:textId="77777777" w:rsidR="00A051DD" w:rsidRDefault="00A051DD" w:rsidP="0000742F"/>
    <w:p w14:paraId="422C5C8C" w14:textId="77777777" w:rsidR="00A051DD" w:rsidRDefault="00A051DD" w:rsidP="0000742F">
      <w:r>
        <w:rPr>
          <w:noProof/>
          <w:lang w:val="fr-FR" w:eastAsia="fr-FR"/>
        </w:rPr>
        <w:lastRenderedPageBreak/>
        <w:drawing>
          <wp:inline distT="0" distB="0" distL="0" distR="0" wp14:anchorId="422C5D1B" wp14:editId="2B946F26">
            <wp:extent cx="5939792" cy="3207385"/>
            <wp:effectExtent l="0" t="0" r="3810" b="0"/>
            <wp:docPr id="1130532292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8D" w14:textId="77777777" w:rsidR="00A051DD" w:rsidRDefault="00A051DD" w:rsidP="0000742F"/>
    <w:p w14:paraId="422C5C8E" w14:textId="77777777" w:rsidR="00A051DD" w:rsidRDefault="00A051DD" w:rsidP="0000742F">
      <w:r>
        <w:rPr>
          <w:noProof/>
          <w:lang w:val="fr-FR" w:eastAsia="fr-FR"/>
        </w:rPr>
        <w:drawing>
          <wp:inline distT="0" distB="0" distL="0" distR="0" wp14:anchorId="422C5D1D" wp14:editId="6C292272">
            <wp:extent cx="5939792" cy="3226435"/>
            <wp:effectExtent l="0" t="0" r="3810" b="0"/>
            <wp:docPr id="109782516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8F" w14:textId="77777777" w:rsidR="00A051DD" w:rsidRDefault="00A051DD" w:rsidP="0000742F"/>
    <w:p w14:paraId="422C5C90" w14:textId="77777777" w:rsidR="00A051DD" w:rsidRDefault="00A051DD" w:rsidP="0000742F">
      <w:r>
        <w:rPr>
          <w:noProof/>
          <w:lang w:val="fr-FR" w:eastAsia="fr-FR"/>
        </w:rPr>
        <w:lastRenderedPageBreak/>
        <w:drawing>
          <wp:inline distT="0" distB="0" distL="0" distR="0" wp14:anchorId="422C5D1F" wp14:editId="6D8F0BA3">
            <wp:extent cx="5939792" cy="3215640"/>
            <wp:effectExtent l="0" t="0" r="3810" b="3810"/>
            <wp:docPr id="1837510506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91" w14:textId="77777777" w:rsidR="00A051DD" w:rsidRDefault="00A051DD" w:rsidP="0000742F"/>
    <w:p w14:paraId="422C5C92" w14:textId="77777777" w:rsidR="00A051DD" w:rsidRDefault="00A051DD" w:rsidP="0000742F">
      <w:r>
        <w:rPr>
          <w:noProof/>
          <w:lang w:val="fr-FR" w:eastAsia="fr-FR"/>
        </w:rPr>
        <w:drawing>
          <wp:inline distT="0" distB="0" distL="0" distR="0" wp14:anchorId="422C5D21" wp14:editId="042E28A2">
            <wp:extent cx="5939792" cy="3218180"/>
            <wp:effectExtent l="0" t="0" r="3810" b="1270"/>
            <wp:docPr id="130658072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93" w14:textId="77777777" w:rsidR="00A051DD" w:rsidRDefault="00A051DD" w:rsidP="0000742F"/>
    <w:p w14:paraId="422C5C94" w14:textId="77777777" w:rsidR="00A051DD" w:rsidRDefault="00A051DD" w:rsidP="0000742F">
      <w:r>
        <w:rPr>
          <w:noProof/>
          <w:lang w:val="fr-FR" w:eastAsia="fr-FR"/>
        </w:rPr>
        <w:lastRenderedPageBreak/>
        <w:drawing>
          <wp:inline distT="0" distB="0" distL="0" distR="0" wp14:anchorId="422C5D23" wp14:editId="47A3290B">
            <wp:extent cx="5939792" cy="3215640"/>
            <wp:effectExtent l="0" t="0" r="3810" b="3810"/>
            <wp:docPr id="1581690052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95" w14:textId="77777777" w:rsidR="00A051DD" w:rsidRDefault="00A051DD" w:rsidP="0000742F"/>
    <w:p w14:paraId="422C5C96" w14:textId="77777777" w:rsidR="00A051DD" w:rsidRDefault="00A051DD" w:rsidP="0000742F">
      <w:r>
        <w:rPr>
          <w:noProof/>
          <w:lang w:val="fr-FR" w:eastAsia="fr-FR"/>
        </w:rPr>
        <w:drawing>
          <wp:inline distT="0" distB="0" distL="0" distR="0" wp14:anchorId="422C5D25" wp14:editId="23EB3147">
            <wp:extent cx="5939792" cy="3218815"/>
            <wp:effectExtent l="0" t="0" r="3810" b="635"/>
            <wp:docPr id="1246779776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97" w14:textId="77777777" w:rsidR="00E96D24" w:rsidRDefault="00E96D24" w:rsidP="0000742F"/>
    <w:p w14:paraId="422C5C98" w14:textId="77777777" w:rsidR="00E96D24" w:rsidRDefault="00E96D24" w:rsidP="0000742F">
      <w:r>
        <w:t>Setup the boot options:</w:t>
      </w:r>
    </w:p>
    <w:p w14:paraId="422C5C9A" w14:textId="77777777" w:rsidR="00A051DD" w:rsidRDefault="00A051DD" w:rsidP="0000742F"/>
    <w:p w14:paraId="2276F855" w14:textId="0FF09676" w:rsidR="00A41F55" w:rsidRDefault="00A051DD" w:rsidP="0000742F">
      <w:r>
        <w:rPr>
          <w:noProof/>
          <w:lang w:val="fr-FR" w:eastAsia="fr-FR"/>
        </w:rPr>
        <w:lastRenderedPageBreak/>
        <w:drawing>
          <wp:inline distT="0" distB="0" distL="0" distR="0" wp14:anchorId="422C5D27" wp14:editId="2DEB3837">
            <wp:extent cx="5939792" cy="3211195"/>
            <wp:effectExtent l="0" t="0" r="3810" b="8255"/>
            <wp:docPr id="1260290945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9C" w14:textId="77777777" w:rsidR="00A051DD" w:rsidRDefault="00A051DD" w:rsidP="0000742F"/>
    <w:p w14:paraId="422C5C9D" w14:textId="77777777" w:rsidR="00A051DD" w:rsidRDefault="00A051DD" w:rsidP="0000742F">
      <w:r>
        <w:rPr>
          <w:noProof/>
          <w:lang w:val="fr-FR" w:eastAsia="fr-FR"/>
        </w:rPr>
        <w:drawing>
          <wp:inline distT="0" distB="0" distL="0" distR="0" wp14:anchorId="422C5D29" wp14:editId="634C06A9">
            <wp:extent cx="5939792" cy="3211195"/>
            <wp:effectExtent l="0" t="0" r="3810" b="8255"/>
            <wp:docPr id="993732894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9E" w14:textId="77777777" w:rsidR="00A051DD" w:rsidRDefault="00A051DD" w:rsidP="0000742F"/>
    <w:p w14:paraId="422C5C9F" w14:textId="77777777" w:rsidR="00A051DD" w:rsidRDefault="00A051DD" w:rsidP="0000742F">
      <w:r>
        <w:rPr>
          <w:noProof/>
          <w:lang w:val="fr-FR" w:eastAsia="fr-FR"/>
        </w:rPr>
        <w:lastRenderedPageBreak/>
        <w:drawing>
          <wp:inline distT="0" distB="0" distL="0" distR="0" wp14:anchorId="422C5D2B" wp14:editId="3E648749">
            <wp:extent cx="5939792" cy="3222625"/>
            <wp:effectExtent l="0" t="0" r="3810" b="0"/>
            <wp:docPr id="4416928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A0" w14:textId="77777777" w:rsidR="00A051DD" w:rsidRDefault="00A051DD" w:rsidP="0000742F"/>
    <w:p w14:paraId="422C5CA1" w14:textId="77777777" w:rsidR="00A051DD" w:rsidRDefault="00A051DD" w:rsidP="0000742F">
      <w:r>
        <w:rPr>
          <w:noProof/>
          <w:lang w:val="fr-FR" w:eastAsia="fr-FR"/>
        </w:rPr>
        <w:drawing>
          <wp:inline distT="0" distB="0" distL="0" distR="0" wp14:anchorId="422C5D2D" wp14:editId="34689666">
            <wp:extent cx="5939792" cy="3241040"/>
            <wp:effectExtent l="0" t="0" r="3810" b="0"/>
            <wp:docPr id="1913243979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A2" w14:textId="77777777" w:rsidR="00A051DD" w:rsidRDefault="00A051DD" w:rsidP="0000742F"/>
    <w:p w14:paraId="422C5CA3" w14:textId="77777777" w:rsidR="00A051DD" w:rsidRDefault="00A051DD" w:rsidP="0000742F">
      <w:r>
        <w:rPr>
          <w:noProof/>
          <w:lang w:val="fr-FR" w:eastAsia="fr-FR"/>
        </w:rPr>
        <w:lastRenderedPageBreak/>
        <w:drawing>
          <wp:inline distT="0" distB="0" distL="0" distR="0" wp14:anchorId="422C5D2F" wp14:editId="693D8DD7">
            <wp:extent cx="5939792" cy="3220085"/>
            <wp:effectExtent l="0" t="0" r="3810" b="0"/>
            <wp:docPr id="1671039488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A4" w14:textId="77777777" w:rsidR="00A051DD" w:rsidRDefault="00A051DD" w:rsidP="0000742F"/>
    <w:p w14:paraId="422C5CA5" w14:textId="77777777" w:rsidR="00A051DD" w:rsidRDefault="00A051DD" w:rsidP="0000742F">
      <w:r>
        <w:rPr>
          <w:noProof/>
          <w:lang w:val="fr-FR" w:eastAsia="fr-FR"/>
        </w:rPr>
        <w:drawing>
          <wp:inline distT="0" distB="0" distL="0" distR="0" wp14:anchorId="422C5D31" wp14:editId="07B06E10">
            <wp:extent cx="5939792" cy="3226435"/>
            <wp:effectExtent l="0" t="0" r="3810" b="0"/>
            <wp:docPr id="1170017041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A6" w14:textId="77777777" w:rsidR="00A051DD" w:rsidRDefault="00A051DD" w:rsidP="0000742F"/>
    <w:p w14:paraId="422C5CA7" w14:textId="77777777" w:rsidR="00A051DD" w:rsidRDefault="00A051DD" w:rsidP="0000742F">
      <w:r>
        <w:rPr>
          <w:noProof/>
          <w:lang w:val="fr-FR" w:eastAsia="fr-FR"/>
        </w:rPr>
        <w:lastRenderedPageBreak/>
        <w:drawing>
          <wp:inline distT="0" distB="0" distL="0" distR="0" wp14:anchorId="422C5D33" wp14:editId="167592A9">
            <wp:extent cx="5939792" cy="3218180"/>
            <wp:effectExtent l="0" t="0" r="3810" b="1270"/>
            <wp:docPr id="1310839386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A8" w14:textId="77777777" w:rsidR="00E96D24" w:rsidRDefault="00E96D24" w:rsidP="0000742F"/>
    <w:p w14:paraId="422C5CA9" w14:textId="77777777" w:rsidR="00E96D24" w:rsidRDefault="00E96D24" w:rsidP="0000742F">
      <w:r>
        <w:t>Start the install:</w:t>
      </w:r>
    </w:p>
    <w:p w14:paraId="422C5CAA" w14:textId="77777777" w:rsidR="00A051DD" w:rsidRDefault="00A051DD" w:rsidP="0000742F"/>
    <w:p w14:paraId="422C5CAB" w14:textId="77777777" w:rsidR="00A051DD" w:rsidRDefault="00A051DD" w:rsidP="0000742F">
      <w:r>
        <w:rPr>
          <w:noProof/>
          <w:lang w:val="fr-FR" w:eastAsia="fr-FR"/>
        </w:rPr>
        <w:drawing>
          <wp:inline distT="0" distB="0" distL="0" distR="0" wp14:anchorId="422C5D35" wp14:editId="6E52A68D">
            <wp:extent cx="5939792" cy="3211195"/>
            <wp:effectExtent l="0" t="0" r="3810" b="8255"/>
            <wp:docPr id="79613724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AC" w14:textId="77777777" w:rsidR="00A051DD" w:rsidRDefault="00A051DD" w:rsidP="0000742F"/>
    <w:p w14:paraId="422C5CAD" w14:textId="77777777" w:rsidR="00A051DD" w:rsidRDefault="00A051DD" w:rsidP="0000742F">
      <w:r>
        <w:rPr>
          <w:noProof/>
          <w:lang w:val="fr-FR" w:eastAsia="fr-FR"/>
        </w:rPr>
        <w:lastRenderedPageBreak/>
        <w:drawing>
          <wp:inline distT="0" distB="0" distL="0" distR="0" wp14:anchorId="422C5D37" wp14:editId="6F09DBC6">
            <wp:extent cx="5939792" cy="3211195"/>
            <wp:effectExtent l="0" t="0" r="3810" b="8255"/>
            <wp:docPr id="1424363521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AE" w14:textId="77777777" w:rsidR="00A051DD" w:rsidRDefault="00A051DD" w:rsidP="0000742F"/>
    <w:p w14:paraId="422C5CAF" w14:textId="77777777" w:rsidR="00A051DD" w:rsidRDefault="00A051DD" w:rsidP="0000742F">
      <w:r>
        <w:rPr>
          <w:noProof/>
          <w:lang w:val="fr-FR" w:eastAsia="fr-FR"/>
        </w:rPr>
        <w:drawing>
          <wp:inline distT="0" distB="0" distL="0" distR="0" wp14:anchorId="422C5D39" wp14:editId="3E764288">
            <wp:extent cx="5939792" cy="3218180"/>
            <wp:effectExtent l="0" t="0" r="3810" b="1270"/>
            <wp:docPr id="415991982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B0" w14:textId="77777777" w:rsidR="00A051DD" w:rsidRDefault="00A051DD" w:rsidP="0000742F"/>
    <w:p w14:paraId="422C5CB1" w14:textId="77777777" w:rsidR="00A051DD" w:rsidRDefault="00A051DD" w:rsidP="0000742F">
      <w:r>
        <w:rPr>
          <w:noProof/>
          <w:lang w:val="fr-FR" w:eastAsia="fr-FR"/>
        </w:rPr>
        <w:lastRenderedPageBreak/>
        <w:drawing>
          <wp:inline distT="0" distB="0" distL="0" distR="0" wp14:anchorId="422C5D3B" wp14:editId="49C09BF0">
            <wp:extent cx="5939792" cy="3229610"/>
            <wp:effectExtent l="0" t="0" r="3810" b="8890"/>
            <wp:docPr id="1540316851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B2" w14:textId="77777777" w:rsidR="00A051DD" w:rsidRDefault="00A051DD" w:rsidP="0000742F"/>
    <w:p w14:paraId="422C5CB3" w14:textId="77777777" w:rsidR="00A051DD" w:rsidRDefault="00A051DD" w:rsidP="0000742F">
      <w:r>
        <w:rPr>
          <w:noProof/>
          <w:lang w:val="fr-FR" w:eastAsia="fr-FR"/>
        </w:rPr>
        <w:drawing>
          <wp:inline distT="0" distB="0" distL="0" distR="0" wp14:anchorId="422C5D3D" wp14:editId="306996C7">
            <wp:extent cx="5939792" cy="3215005"/>
            <wp:effectExtent l="0" t="0" r="3810" b="4445"/>
            <wp:docPr id="177471795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B4" w14:textId="77777777" w:rsidR="00A051DD" w:rsidRDefault="00A051DD" w:rsidP="0000742F"/>
    <w:p w14:paraId="5D4EB63B" w14:textId="7C04799A" w:rsidR="00E123D0" w:rsidRDefault="00E123D0" w:rsidP="0000742F">
      <w:r>
        <w:t xml:space="preserve">Make sure to choose the disk that is </w:t>
      </w:r>
      <w:r w:rsidRPr="00E123D0">
        <w:rPr>
          <w:b/>
        </w:rPr>
        <w:t>140GB</w:t>
      </w:r>
      <w:r>
        <w:t>:</w:t>
      </w:r>
    </w:p>
    <w:p w14:paraId="1322A1A2" w14:textId="77777777" w:rsidR="00E123D0" w:rsidRDefault="00E123D0" w:rsidP="0000742F"/>
    <w:p w14:paraId="422C5CB5" w14:textId="77777777" w:rsidR="00A051DD" w:rsidRDefault="00A051DD" w:rsidP="0000742F">
      <w:r>
        <w:rPr>
          <w:noProof/>
          <w:lang w:val="fr-FR" w:eastAsia="fr-FR"/>
        </w:rPr>
        <w:lastRenderedPageBreak/>
        <w:drawing>
          <wp:inline distT="0" distB="0" distL="0" distR="0" wp14:anchorId="422C5D3F" wp14:editId="053B9ACE">
            <wp:extent cx="5939792" cy="3210560"/>
            <wp:effectExtent l="0" t="0" r="3810" b="8890"/>
            <wp:docPr id="2045237028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B6" w14:textId="77777777" w:rsidR="00A051DD" w:rsidRDefault="00A051DD" w:rsidP="0000742F"/>
    <w:p w14:paraId="422C5CB7" w14:textId="77777777" w:rsidR="00A051DD" w:rsidRDefault="00A051DD" w:rsidP="0000742F">
      <w:r>
        <w:rPr>
          <w:noProof/>
          <w:lang w:val="fr-FR" w:eastAsia="fr-FR"/>
        </w:rPr>
        <w:drawing>
          <wp:inline distT="0" distB="0" distL="0" distR="0" wp14:anchorId="422C5D41" wp14:editId="5CB68A3F">
            <wp:extent cx="5939792" cy="3207385"/>
            <wp:effectExtent l="0" t="0" r="3810" b="0"/>
            <wp:docPr id="2087564727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B8" w14:textId="77777777" w:rsidR="0051128F" w:rsidRDefault="0051128F" w:rsidP="0000742F"/>
    <w:p w14:paraId="422C5CB9" w14:textId="77777777" w:rsidR="0051128F" w:rsidRDefault="0051128F" w:rsidP="0000742F">
      <w:r>
        <w:t>Follow the installation process from the console and/or with the lsnim command from the NIM server:</w:t>
      </w:r>
    </w:p>
    <w:p w14:paraId="422C5CBA" w14:textId="77777777" w:rsidR="00A051DD" w:rsidRDefault="00A051DD" w:rsidP="0000742F"/>
    <w:p w14:paraId="422C5CBB" w14:textId="77777777" w:rsidR="00A051DD" w:rsidRDefault="00A051DD" w:rsidP="0000742F">
      <w:r>
        <w:rPr>
          <w:noProof/>
          <w:lang w:val="fr-FR" w:eastAsia="fr-FR"/>
        </w:rPr>
        <w:lastRenderedPageBreak/>
        <w:drawing>
          <wp:inline distT="0" distB="0" distL="0" distR="0" wp14:anchorId="422C5D43" wp14:editId="16AE50ED">
            <wp:extent cx="5939792" cy="3222625"/>
            <wp:effectExtent l="0" t="0" r="3810" b="0"/>
            <wp:docPr id="1269981559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BC" w14:textId="77777777" w:rsidR="00A051DD" w:rsidRDefault="00A051DD" w:rsidP="0000742F"/>
    <w:p w14:paraId="422C5CBD" w14:textId="77777777" w:rsidR="00A051DD" w:rsidRDefault="00A051DD" w:rsidP="0000742F">
      <w:r>
        <w:rPr>
          <w:noProof/>
          <w:lang w:val="fr-FR" w:eastAsia="fr-FR"/>
        </w:rPr>
        <w:drawing>
          <wp:inline distT="0" distB="0" distL="0" distR="0" wp14:anchorId="422C5D45" wp14:editId="36BDEA20">
            <wp:extent cx="5939792" cy="2973705"/>
            <wp:effectExtent l="0" t="0" r="3810" b="0"/>
            <wp:docPr id="267862415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BE" w14:textId="77777777" w:rsidR="0051128F" w:rsidRDefault="0051128F" w:rsidP="0000742F"/>
    <w:p w14:paraId="422C5CBF" w14:textId="77777777" w:rsidR="0051128F" w:rsidRDefault="0051128F" w:rsidP="0000742F">
      <w:r>
        <w:t>The installation is now complete:</w:t>
      </w:r>
    </w:p>
    <w:p w14:paraId="422C5CC0" w14:textId="77777777" w:rsidR="0051128F" w:rsidRDefault="0051128F" w:rsidP="0000742F"/>
    <w:p w14:paraId="422C5CC1" w14:textId="77777777" w:rsidR="00A051DD" w:rsidRDefault="00A051DD" w:rsidP="0000742F"/>
    <w:p w14:paraId="422C5CC2" w14:textId="77777777" w:rsidR="00A051DD" w:rsidRDefault="00A051DD" w:rsidP="0000742F">
      <w:r>
        <w:rPr>
          <w:noProof/>
          <w:lang w:val="fr-FR" w:eastAsia="fr-FR"/>
        </w:rPr>
        <w:lastRenderedPageBreak/>
        <w:drawing>
          <wp:inline distT="0" distB="0" distL="0" distR="0" wp14:anchorId="422C5D47" wp14:editId="4B9BC368">
            <wp:extent cx="5939792" cy="3226435"/>
            <wp:effectExtent l="0" t="0" r="3810" b="0"/>
            <wp:docPr id="1252268927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C3" w14:textId="77777777" w:rsidR="00A051DD" w:rsidRDefault="00A051DD" w:rsidP="0000742F"/>
    <w:p w14:paraId="422C5CC4" w14:textId="77777777" w:rsidR="00A051DD" w:rsidRDefault="00A051DD" w:rsidP="0000742F">
      <w:r>
        <w:rPr>
          <w:noProof/>
          <w:lang w:val="fr-FR" w:eastAsia="fr-FR"/>
        </w:rPr>
        <w:drawing>
          <wp:inline distT="0" distB="0" distL="0" distR="0" wp14:anchorId="422C5D49" wp14:editId="178B5D4B">
            <wp:extent cx="5686425" cy="2552700"/>
            <wp:effectExtent l="0" t="0" r="9525" b="0"/>
            <wp:docPr id="482872278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5CC5" w14:textId="77777777" w:rsidR="0054573C" w:rsidRDefault="0054573C" w:rsidP="0000742F"/>
    <w:p w14:paraId="422C5CC6" w14:textId="77777777" w:rsidR="001B71DE" w:rsidRDefault="001B71DE" w:rsidP="0000742F"/>
    <w:p w14:paraId="422C5CC7" w14:textId="77777777" w:rsidR="001B71DE" w:rsidRDefault="001B71DE" w:rsidP="0000742F"/>
    <w:p w14:paraId="422C5CC8" w14:textId="77777777" w:rsidR="0000742F" w:rsidRDefault="0000742F" w:rsidP="0000742F"/>
    <w:p w14:paraId="1C981C9E" w14:textId="6689ABD0" w:rsidR="004868C0" w:rsidRDefault="004868C0" w:rsidP="004868C0">
      <w:pPr>
        <w:pStyle w:val="Ttulo1"/>
      </w:pPr>
      <w:bookmarkStart w:id="10" w:name="_Toc19545174"/>
      <w:r>
        <w:lastRenderedPageBreak/>
        <w:t>Post-steps</w:t>
      </w:r>
      <w:bookmarkEnd w:id="10"/>
    </w:p>
    <w:p w14:paraId="2BD0062D" w14:textId="77777777" w:rsidR="004868C0" w:rsidRDefault="004868C0" w:rsidP="004868C0"/>
    <w:p w14:paraId="4A912A22" w14:textId="1F3E96D8" w:rsidR="004868C0" w:rsidRDefault="004868C0" w:rsidP="004868C0">
      <w:pPr>
        <w:pStyle w:val="Ttulo2"/>
      </w:pPr>
      <w:bookmarkStart w:id="11" w:name="_Toc19545175"/>
      <w:r>
        <w:t>Crontab</w:t>
      </w:r>
      <w:r w:rsidR="007E6FD9">
        <w:t>s</w:t>
      </w:r>
      <w:bookmarkEnd w:id="11"/>
    </w:p>
    <w:p w14:paraId="6A11507B" w14:textId="77777777" w:rsidR="00383BAB" w:rsidRDefault="00383BAB" w:rsidP="00383BAB"/>
    <w:p w14:paraId="354974FF" w14:textId="77777777" w:rsidR="00383BAB" w:rsidRDefault="00383BAB" w:rsidP="00383BAB">
      <w:r>
        <w:t>Go to /var/spool/cron/crontabs:</w:t>
      </w:r>
    </w:p>
    <w:p w14:paraId="5E1A2D35" w14:textId="77777777" w:rsidR="00383BAB" w:rsidRDefault="00383BAB" w:rsidP="00383BAB"/>
    <w:p w14:paraId="2D452A8A" w14:textId="77777777" w:rsidR="00383BAB" w:rsidRDefault="00383BAB" w:rsidP="00383BAB">
      <w:r>
        <w:rPr>
          <w:noProof/>
          <w:lang w:val="fr-FR" w:eastAsia="fr-FR"/>
        </w:rPr>
        <w:drawing>
          <wp:inline distT="0" distB="0" distL="0" distR="0" wp14:anchorId="4254984E" wp14:editId="13DFCCF0">
            <wp:extent cx="5939792" cy="2535555"/>
            <wp:effectExtent l="0" t="0" r="3810" b="0"/>
            <wp:docPr id="209468882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B345" w14:textId="77777777" w:rsidR="00383BAB" w:rsidRDefault="00383BAB" w:rsidP="00383BAB"/>
    <w:p w14:paraId="5E532E50" w14:textId="77777777" w:rsidR="00383BAB" w:rsidRDefault="00383BAB" w:rsidP="00383BAB">
      <w:r>
        <w:t>Backup the root crontab and replace it with the default one:</w:t>
      </w:r>
    </w:p>
    <w:p w14:paraId="3824A182" w14:textId="77777777" w:rsidR="00383BAB" w:rsidRDefault="00383BAB" w:rsidP="00383BAB"/>
    <w:p w14:paraId="7054C806" w14:textId="77777777" w:rsidR="00383BAB" w:rsidRDefault="00383BAB" w:rsidP="00383BAB">
      <w:r>
        <w:rPr>
          <w:noProof/>
          <w:lang w:val="fr-FR" w:eastAsia="fr-FR"/>
        </w:rPr>
        <w:drawing>
          <wp:inline distT="0" distB="0" distL="0" distR="0" wp14:anchorId="086206EB" wp14:editId="5F08C037">
            <wp:extent cx="5939792" cy="337820"/>
            <wp:effectExtent l="0" t="0" r="3810" b="5080"/>
            <wp:docPr id="73039632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A792C" w14:textId="77777777" w:rsidR="00383BAB" w:rsidRDefault="00383BAB" w:rsidP="00383BAB"/>
    <w:p w14:paraId="7E579BDF" w14:textId="77777777" w:rsidR="00383BAB" w:rsidRDefault="00383BAB" w:rsidP="00383BAB">
      <w:r>
        <w:t>Empty all the user crontab entries:</w:t>
      </w:r>
    </w:p>
    <w:p w14:paraId="0203A2D7" w14:textId="77777777" w:rsidR="00383BAB" w:rsidRDefault="00383BAB" w:rsidP="00383BAB"/>
    <w:p w14:paraId="608ACA13" w14:textId="77777777" w:rsidR="00383BAB" w:rsidRDefault="00383BAB" w:rsidP="00383BAB">
      <w:r>
        <w:rPr>
          <w:noProof/>
          <w:lang w:val="fr-FR" w:eastAsia="fr-FR"/>
        </w:rPr>
        <w:drawing>
          <wp:inline distT="0" distB="0" distL="0" distR="0" wp14:anchorId="0811B359" wp14:editId="4B07AFF0">
            <wp:extent cx="5114925" cy="1190625"/>
            <wp:effectExtent l="0" t="0" r="9525" b="9525"/>
            <wp:docPr id="33259405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51438" w14:textId="77777777" w:rsidR="004868C0" w:rsidRDefault="004868C0" w:rsidP="004868C0"/>
    <w:p w14:paraId="0A913B2C" w14:textId="37B58473" w:rsidR="000620F2" w:rsidRDefault="00E24BDB" w:rsidP="000620F2">
      <w:pPr>
        <w:pStyle w:val="Ttulo2"/>
      </w:pPr>
      <w:r>
        <w:t>Network</w:t>
      </w:r>
    </w:p>
    <w:p w14:paraId="32E88286" w14:textId="271904E9" w:rsidR="00E24BDB" w:rsidRDefault="00E24BDB" w:rsidP="004868C0"/>
    <w:p w14:paraId="378A1C0E" w14:textId="6FFCB0B1" w:rsidR="008923E5" w:rsidRDefault="008923E5" w:rsidP="004868C0">
      <w:r>
        <w:t>Edit the DNS and NTP config files to match the location the NEW server is in.</w:t>
      </w:r>
    </w:p>
    <w:p w14:paraId="612762BA" w14:textId="77777777" w:rsidR="008A635E" w:rsidRDefault="008A635E" w:rsidP="004868C0"/>
    <w:p w14:paraId="2231EA78" w14:textId="4067242C" w:rsidR="008923E5" w:rsidRDefault="008923E5" w:rsidP="008A635E">
      <w:pPr>
        <w:pStyle w:val="AstuceTW"/>
      </w:pPr>
      <w:r>
        <w:t>As a reminder:</w:t>
      </w:r>
    </w:p>
    <w:p w14:paraId="60F20999" w14:textId="15F06095" w:rsidR="008923E5" w:rsidRDefault="008A635E" w:rsidP="008A635E">
      <w:pPr>
        <w:pStyle w:val="AstuceTW"/>
      </w:pPr>
      <w:r>
        <w:t>Valley Forge</w:t>
      </w:r>
      <w:r w:rsidR="008923E5">
        <w:t xml:space="preserve"> 10.209.1.206</w:t>
      </w:r>
    </w:p>
    <w:p w14:paraId="25DE818E" w14:textId="7ABC7464" w:rsidR="008923E5" w:rsidRDefault="008A635E" w:rsidP="008A635E">
      <w:pPr>
        <w:pStyle w:val="AstuceTW"/>
      </w:pPr>
      <w:r>
        <w:t>Bethlehem</w:t>
      </w:r>
      <w:r w:rsidR="008923E5">
        <w:t xml:space="preserve"> 10.209.1.210</w:t>
      </w:r>
    </w:p>
    <w:p w14:paraId="4E2422E1" w14:textId="77777777" w:rsidR="008923E5" w:rsidRDefault="008923E5" w:rsidP="004868C0"/>
    <w:p w14:paraId="20B48024" w14:textId="18E4AD98" w:rsidR="007509BF" w:rsidRDefault="007509BF" w:rsidP="004868C0">
      <w:r>
        <w:t>Change the DNS configuration:</w:t>
      </w:r>
    </w:p>
    <w:p w14:paraId="2AEB7A09" w14:textId="77777777" w:rsidR="007509BF" w:rsidRDefault="007509BF" w:rsidP="004868C0"/>
    <w:p w14:paraId="487030DE" w14:textId="0FC15C8F" w:rsidR="008923E5" w:rsidRDefault="008923E5" w:rsidP="004868C0">
      <w:r>
        <w:rPr>
          <w:noProof/>
          <w:lang w:val="fr-FR" w:eastAsia="fr-FR"/>
        </w:rPr>
        <w:drawing>
          <wp:inline distT="0" distB="0" distL="0" distR="0" wp14:anchorId="080898AB" wp14:editId="165BAAC7">
            <wp:extent cx="4533900" cy="523875"/>
            <wp:effectExtent l="0" t="0" r="0" b="9525"/>
            <wp:docPr id="39701917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A097" w14:textId="77777777" w:rsidR="007509BF" w:rsidRDefault="007509BF" w:rsidP="004868C0"/>
    <w:p w14:paraId="4FC91A0C" w14:textId="70F9247C" w:rsidR="007509BF" w:rsidRDefault="007509BF" w:rsidP="004868C0">
      <w:r>
        <w:t>Change the NTP configuration:</w:t>
      </w:r>
    </w:p>
    <w:p w14:paraId="00D1CDD0" w14:textId="77777777" w:rsidR="008923E5" w:rsidRDefault="008923E5" w:rsidP="004868C0"/>
    <w:p w14:paraId="0BD160F5" w14:textId="14C8BDD2" w:rsidR="008923E5" w:rsidRDefault="008923E5" w:rsidP="004868C0">
      <w:r>
        <w:rPr>
          <w:noProof/>
          <w:lang w:val="fr-FR" w:eastAsia="fr-FR"/>
        </w:rPr>
        <w:drawing>
          <wp:inline distT="0" distB="0" distL="0" distR="0" wp14:anchorId="7426DDE7" wp14:editId="0131757F">
            <wp:extent cx="5939792" cy="910590"/>
            <wp:effectExtent l="0" t="0" r="3810" b="3810"/>
            <wp:docPr id="1076616218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9F39B" w14:textId="77777777" w:rsidR="007509BF" w:rsidRDefault="007509BF" w:rsidP="004868C0"/>
    <w:p w14:paraId="386C27DD" w14:textId="353319D5" w:rsidR="00F21235" w:rsidRDefault="00F21235" w:rsidP="004868C0">
      <w:r>
        <w:t>Enable the I/O completion ports:</w:t>
      </w:r>
    </w:p>
    <w:p w14:paraId="4FA983D3" w14:textId="77777777" w:rsidR="00F21235" w:rsidRDefault="00F21235" w:rsidP="004868C0"/>
    <w:p w14:paraId="0472D49A" w14:textId="24A5EECF" w:rsidR="00F21235" w:rsidRDefault="00F21235" w:rsidP="004868C0">
      <w:r>
        <w:rPr>
          <w:noProof/>
          <w:lang w:val="fr-FR" w:eastAsia="fr-FR"/>
        </w:rPr>
        <w:drawing>
          <wp:inline distT="0" distB="0" distL="0" distR="0" wp14:anchorId="0CC73A5E" wp14:editId="0F8867DF">
            <wp:extent cx="3495675" cy="190500"/>
            <wp:effectExtent l="0" t="0" r="9525" b="0"/>
            <wp:docPr id="2017919429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72A6" w14:textId="77777777" w:rsidR="00F21235" w:rsidRDefault="00F21235" w:rsidP="004868C0"/>
    <w:p w14:paraId="5DB93F3C" w14:textId="484386B5" w:rsidR="00F21235" w:rsidRDefault="00F21235" w:rsidP="004868C0">
      <w:r>
        <w:rPr>
          <w:noProof/>
          <w:lang w:val="fr-FR" w:eastAsia="fr-FR"/>
        </w:rPr>
        <w:drawing>
          <wp:inline distT="0" distB="0" distL="0" distR="0" wp14:anchorId="6193A0B3" wp14:editId="3FE822A3">
            <wp:extent cx="2209800" cy="552450"/>
            <wp:effectExtent l="0" t="0" r="0" b="0"/>
            <wp:docPr id="760514914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4D47" w14:textId="77777777" w:rsidR="00F21235" w:rsidRDefault="00F21235" w:rsidP="004868C0"/>
    <w:p w14:paraId="25392816" w14:textId="642B42A7" w:rsidR="00F21235" w:rsidRDefault="00F21235" w:rsidP="004868C0">
      <w:r>
        <w:rPr>
          <w:noProof/>
          <w:lang w:val="fr-FR" w:eastAsia="fr-FR"/>
        </w:rPr>
        <w:drawing>
          <wp:inline distT="0" distB="0" distL="0" distR="0" wp14:anchorId="6AA8F867" wp14:editId="4B12C1FB">
            <wp:extent cx="5238748" cy="438150"/>
            <wp:effectExtent l="0" t="0" r="0" b="0"/>
            <wp:docPr id="1172762236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48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A322" w14:textId="77777777" w:rsidR="00F21235" w:rsidRDefault="00F21235" w:rsidP="004868C0"/>
    <w:p w14:paraId="2ABE69DB" w14:textId="4D6FADA5" w:rsidR="00F21235" w:rsidRDefault="00F21235" w:rsidP="004868C0">
      <w:r>
        <w:rPr>
          <w:noProof/>
          <w:lang w:val="fr-FR" w:eastAsia="fr-FR"/>
        </w:rPr>
        <w:drawing>
          <wp:inline distT="0" distB="0" distL="0" distR="0" wp14:anchorId="5065601E" wp14:editId="4633489E">
            <wp:extent cx="5939792" cy="1137920"/>
            <wp:effectExtent l="0" t="0" r="3810" b="5080"/>
            <wp:docPr id="1751856015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72152" w14:textId="77777777" w:rsidR="00F21235" w:rsidRDefault="00F21235" w:rsidP="004868C0"/>
    <w:p w14:paraId="3ABB7C92" w14:textId="74EB5BA0" w:rsidR="00F21235" w:rsidRDefault="00F21235" w:rsidP="004868C0">
      <w:r>
        <w:rPr>
          <w:noProof/>
          <w:lang w:val="fr-FR" w:eastAsia="fr-FR"/>
        </w:rPr>
        <w:drawing>
          <wp:inline distT="0" distB="0" distL="0" distR="0" wp14:anchorId="0427043C" wp14:editId="17AC36E0">
            <wp:extent cx="4686300" cy="466725"/>
            <wp:effectExtent l="0" t="0" r="0" b="9525"/>
            <wp:docPr id="613123355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25EFA" w14:textId="77777777" w:rsidR="00F21235" w:rsidRDefault="00F21235" w:rsidP="004868C0"/>
    <w:p w14:paraId="45EDC56B" w14:textId="291F7823" w:rsidR="00F21235" w:rsidRDefault="00F21235" w:rsidP="004868C0">
      <w:r>
        <w:t>Restart the server:</w:t>
      </w:r>
    </w:p>
    <w:p w14:paraId="4DBB6506" w14:textId="77777777" w:rsidR="00F21235" w:rsidRDefault="00F21235" w:rsidP="004868C0"/>
    <w:p w14:paraId="3750B234" w14:textId="781B5D47" w:rsidR="00F21235" w:rsidRDefault="00F21235" w:rsidP="004868C0">
      <w:r>
        <w:rPr>
          <w:noProof/>
          <w:lang w:val="fr-FR" w:eastAsia="fr-FR"/>
        </w:rPr>
        <w:drawing>
          <wp:inline distT="0" distB="0" distL="0" distR="0" wp14:anchorId="4CD66C78" wp14:editId="3A15ECD4">
            <wp:extent cx="3533775" cy="171450"/>
            <wp:effectExtent l="0" t="0" r="9525" b="0"/>
            <wp:docPr id="297283189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A0FED" w14:textId="77777777" w:rsidR="00F21235" w:rsidRDefault="00F21235" w:rsidP="004868C0"/>
    <w:p w14:paraId="6B012C9A" w14:textId="6A17E693" w:rsidR="00E24BDB" w:rsidRDefault="00E24BDB" w:rsidP="00E24BDB">
      <w:pPr>
        <w:pStyle w:val="Ttulo2"/>
      </w:pPr>
      <w:r>
        <w:t>Users</w:t>
      </w:r>
    </w:p>
    <w:p w14:paraId="76A5D4E1" w14:textId="77777777" w:rsidR="0064116B" w:rsidRDefault="0064116B" w:rsidP="004868C0"/>
    <w:p w14:paraId="52E4BDAA" w14:textId="20554D53" w:rsidR="0064116B" w:rsidRDefault="0064116B" w:rsidP="004868C0">
      <w:r>
        <w:t>Change the root password:</w:t>
      </w:r>
    </w:p>
    <w:p w14:paraId="2C4CFB66" w14:textId="77777777" w:rsidR="0064116B" w:rsidRDefault="0064116B" w:rsidP="004868C0"/>
    <w:p w14:paraId="038437C2" w14:textId="045A2DE6" w:rsidR="0064116B" w:rsidRDefault="00A06C7E" w:rsidP="004868C0">
      <w:r>
        <w:rPr>
          <w:noProof/>
          <w:lang w:val="fr-FR" w:eastAsia="fr-FR"/>
        </w:rPr>
        <w:lastRenderedPageBreak/>
        <w:drawing>
          <wp:inline distT="0" distB="0" distL="0" distR="0" wp14:anchorId="129F8096" wp14:editId="38B20624">
            <wp:extent cx="3152775" cy="685800"/>
            <wp:effectExtent l="0" t="0" r="9525" b="0"/>
            <wp:docPr id="1124605633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0060" w14:textId="77777777" w:rsidR="000620F2" w:rsidRDefault="000620F2" w:rsidP="004868C0"/>
    <w:p w14:paraId="60A0CD0D" w14:textId="3A66F58A" w:rsidR="000C696B" w:rsidRDefault="001E2730" w:rsidP="004868C0">
      <w:r w:rsidRPr="001E2730">
        <w:rPr>
          <w:u w:val="single"/>
        </w:rPr>
        <w:t>If needed</w:t>
      </w:r>
      <w:r w:rsidRPr="001E2730">
        <w:t xml:space="preserve"> </w:t>
      </w:r>
      <w:r>
        <w:t>– D</w:t>
      </w:r>
      <w:r w:rsidR="000C696B">
        <w:t>elete</w:t>
      </w:r>
      <w:r>
        <w:t xml:space="preserve"> </w:t>
      </w:r>
      <w:r w:rsidR="000C696B">
        <w:t xml:space="preserve">the old </w:t>
      </w:r>
      <w:r w:rsidR="000C696B" w:rsidRPr="000C696B">
        <w:rPr>
          <w:i/>
        </w:rPr>
        <w:t>sidadm</w:t>
      </w:r>
      <w:r w:rsidR="000C696B">
        <w:t xml:space="preserve"> user and recreate a new one with the correct </w:t>
      </w:r>
      <w:r w:rsidR="000C696B" w:rsidRPr="001E2730">
        <w:t>SID</w:t>
      </w:r>
      <w:r w:rsidR="000C696B">
        <w:t>.</w:t>
      </w:r>
    </w:p>
    <w:p w14:paraId="7C29CAA1" w14:textId="77777777" w:rsidR="001E2730" w:rsidRDefault="001E2730" w:rsidP="004868C0"/>
    <w:p w14:paraId="0601F86B" w14:textId="3FFB5AD5" w:rsidR="00794AE3" w:rsidRDefault="00794AE3" w:rsidP="004868C0">
      <w:r>
        <w:t xml:space="preserve">Check the </w:t>
      </w:r>
      <w:r w:rsidRPr="00794AE3">
        <w:rPr>
          <w:i/>
        </w:rPr>
        <w:t>sidadm</w:t>
      </w:r>
      <w:r>
        <w:t xml:space="preserve"> user on the PRODUCTION server to create the new user with the same parameters.</w:t>
      </w:r>
    </w:p>
    <w:p w14:paraId="4567F3A8" w14:textId="77777777" w:rsidR="00794AE3" w:rsidRDefault="00794AE3" w:rsidP="004868C0"/>
    <w:p w14:paraId="7083ADBE" w14:textId="228914D6" w:rsidR="00794AE3" w:rsidRDefault="00794AE3" w:rsidP="00794AE3">
      <w:pPr>
        <w:pStyle w:val="AstuceTW"/>
      </w:pPr>
      <w:r>
        <w:t>Note that the users’ name and id are unique</w:t>
      </w:r>
    </w:p>
    <w:p w14:paraId="56797F2F" w14:textId="77777777" w:rsidR="00794AE3" w:rsidRDefault="00794AE3" w:rsidP="004868C0"/>
    <w:p w14:paraId="5AD19626" w14:textId="30C5DE9A" w:rsidR="00986FA1" w:rsidRDefault="00794AE3" w:rsidP="004868C0">
      <w:r>
        <w:rPr>
          <w:noProof/>
          <w:lang w:val="fr-FR" w:eastAsia="fr-FR"/>
        </w:rPr>
        <w:drawing>
          <wp:inline distT="0" distB="0" distL="0" distR="0" wp14:anchorId="31F9834D" wp14:editId="20EA5636">
            <wp:extent cx="3552825" cy="200025"/>
            <wp:effectExtent l="0" t="0" r="9525" b="9525"/>
            <wp:docPr id="1010974258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FABF" w14:textId="77777777" w:rsidR="00794AE3" w:rsidRDefault="00794AE3" w:rsidP="004868C0"/>
    <w:p w14:paraId="5F48C3D9" w14:textId="540E37A9" w:rsidR="00794AE3" w:rsidRDefault="00794AE3" w:rsidP="004868C0">
      <w:r>
        <w:rPr>
          <w:noProof/>
          <w:lang w:val="fr-FR" w:eastAsia="fr-FR"/>
        </w:rPr>
        <w:drawing>
          <wp:inline distT="0" distB="0" distL="0" distR="0" wp14:anchorId="5ABD706B" wp14:editId="149B14D9">
            <wp:extent cx="2343150" cy="457200"/>
            <wp:effectExtent l="0" t="0" r="0" b="0"/>
            <wp:docPr id="140233005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8329E" w14:textId="77777777" w:rsidR="00794AE3" w:rsidRDefault="00794AE3" w:rsidP="004868C0"/>
    <w:p w14:paraId="27E2AD66" w14:textId="77777777" w:rsidR="00794AE3" w:rsidRDefault="00794AE3" w:rsidP="004868C0">
      <w:r>
        <w:rPr>
          <w:noProof/>
          <w:lang w:val="fr-FR" w:eastAsia="fr-FR"/>
        </w:rPr>
        <w:lastRenderedPageBreak/>
        <w:drawing>
          <wp:inline distT="0" distB="0" distL="0" distR="0" wp14:anchorId="4A866068" wp14:editId="33F0E436">
            <wp:extent cx="5939792" cy="5908039"/>
            <wp:effectExtent l="0" t="0" r="3810" b="0"/>
            <wp:docPr id="711192075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590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5631" w14:textId="77777777" w:rsidR="001E2730" w:rsidRDefault="001E2730" w:rsidP="004868C0"/>
    <w:p w14:paraId="7FF10EC2" w14:textId="7B8CB50E" w:rsidR="00794AE3" w:rsidRDefault="00794AE3" w:rsidP="004868C0">
      <w:r>
        <w:t xml:space="preserve">Change the old </w:t>
      </w:r>
      <w:r w:rsidRPr="00794AE3">
        <w:rPr>
          <w:i/>
        </w:rPr>
        <w:t>sidadm</w:t>
      </w:r>
      <w:r>
        <w:t xml:space="preserve"> user home directory name with the new one, and adapt the authorities:</w:t>
      </w:r>
    </w:p>
    <w:p w14:paraId="7C509EB8" w14:textId="77777777" w:rsidR="00794AE3" w:rsidRDefault="00794AE3" w:rsidP="004868C0"/>
    <w:p w14:paraId="693FEFF1" w14:textId="118318F5" w:rsidR="00794AE3" w:rsidRDefault="00794AE3" w:rsidP="004868C0">
      <w:r>
        <w:rPr>
          <w:noProof/>
          <w:lang w:val="fr-FR" w:eastAsia="fr-FR"/>
        </w:rPr>
        <w:drawing>
          <wp:inline distT="0" distB="0" distL="0" distR="0" wp14:anchorId="0B9AFFD0" wp14:editId="50E14A1B">
            <wp:extent cx="4800600" cy="523875"/>
            <wp:effectExtent l="0" t="0" r="0" b="9525"/>
            <wp:docPr id="2039526615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AA75" w14:textId="77777777" w:rsidR="00794AE3" w:rsidRDefault="00794AE3" w:rsidP="004868C0"/>
    <w:p w14:paraId="600AC262" w14:textId="5FAA8B3B" w:rsidR="00794AE3" w:rsidRDefault="00A06C7E" w:rsidP="004868C0">
      <w:r>
        <w:t>Edit /etc/security/limits:</w:t>
      </w:r>
    </w:p>
    <w:p w14:paraId="7E2266A1" w14:textId="77777777" w:rsidR="00A06C7E" w:rsidRDefault="00A06C7E" w:rsidP="004868C0"/>
    <w:p w14:paraId="03D3811E" w14:textId="39B6D239" w:rsidR="00A06C7E" w:rsidRDefault="00A06C7E" w:rsidP="004868C0">
      <w:r>
        <w:rPr>
          <w:noProof/>
          <w:lang w:val="fr-FR" w:eastAsia="fr-FR"/>
        </w:rPr>
        <w:drawing>
          <wp:inline distT="0" distB="0" distL="0" distR="0" wp14:anchorId="35ABA5EE" wp14:editId="70325FDF">
            <wp:extent cx="5486400" cy="523875"/>
            <wp:effectExtent l="0" t="0" r="0" b="9525"/>
            <wp:docPr id="1675846088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0635F" w14:textId="77777777" w:rsidR="00A06C7E" w:rsidRDefault="00A06C7E" w:rsidP="004868C0"/>
    <w:p w14:paraId="5BD28227" w14:textId="69F67A15" w:rsidR="00A06C7E" w:rsidRDefault="00A06C7E" w:rsidP="004868C0">
      <w:r>
        <w:rPr>
          <w:noProof/>
          <w:lang w:val="fr-FR" w:eastAsia="fr-FR"/>
        </w:rPr>
        <w:lastRenderedPageBreak/>
        <w:drawing>
          <wp:inline distT="0" distB="0" distL="0" distR="0" wp14:anchorId="2FB66B2B" wp14:editId="4F14243B">
            <wp:extent cx="2533650" cy="1857375"/>
            <wp:effectExtent l="0" t="0" r="0" b="9525"/>
            <wp:docPr id="387696210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FC97" w14:textId="77777777" w:rsidR="00A06C7E" w:rsidRDefault="00A06C7E" w:rsidP="004868C0"/>
    <w:p w14:paraId="2CAC4E2C" w14:textId="4AA32C36" w:rsidR="00A06C7E" w:rsidRDefault="00A06C7E" w:rsidP="004868C0">
      <w:r>
        <w:t>Edit /etc/services:</w:t>
      </w:r>
    </w:p>
    <w:p w14:paraId="693FAB80" w14:textId="77777777" w:rsidR="00A06C7E" w:rsidRDefault="00A06C7E" w:rsidP="004868C0"/>
    <w:p w14:paraId="70E3DDDE" w14:textId="051AA02F" w:rsidR="00A06C7E" w:rsidRDefault="00A06C7E" w:rsidP="004868C0">
      <w:r>
        <w:rPr>
          <w:noProof/>
          <w:lang w:val="fr-FR" w:eastAsia="fr-FR"/>
        </w:rPr>
        <w:drawing>
          <wp:inline distT="0" distB="0" distL="0" distR="0" wp14:anchorId="697FE045" wp14:editId="50BE10C8">
            <wp:extent cx="5010148" cy="342900"/>
            <wp:effectExtent l="0" t="0" r="0" b="0"/>
            <wp:docPr id="1156731827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48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4D90" w14:textId="77777777" w:rsidR="00794AE3" w:rsidRDefault="00794AE3" w:rsidP="004868C0"/>
    <w:p w14:paraId="12DE1830" w14:textId="3469827F" w:rsidR="00A06C7E" w:rsidRDefault="00A06C7E" w:rsidP="004868C0">
      <w:r>
        <w:t xml:space="preserve">Then delete the old </w:t>
      </w:r>
      <w:r w:rsidRPr="00A06C7E">
        <w:rPr>
          <w:i/>
        </w:rPr>
        <w:t>sidadm</w:t>
      </w:r>
      <w:r>
        <w:t xml:space="preserve"> user:</w:t>
      </w:r>
    </w:p>
    <w:p w14:paraId="6CE025AB" w14:textId="77777777" w:rsidR="00A06C7E" w:rsidRDefault="00A06C7E" w:rsidP="004868C0"/>
    <w:p w14:paraId="6E120AA7" w14:textId="151537D3" w:rsidR="00A06C7E" w:rsidRDefault="00A06C7E" w:rsidP="004868C0">
      <w:r>
        <w:rPr>
          <w:noProof/>
          <w:lang w:val="fr-FR" w:eastAsia="fr-FR"/>
        </w:rPr>
        <w:drawing>
          <wp:inline distT="0" distB="0" distL="0" distR="0" wp14:anchorId="6A0B4BED" wp14:editId="3D25F596">
            <wp:extent cx="2581275" cy="495300"/>
            <wp:effectExtent l="0" t="0" r="9525" b="0"/>
            <wp:docPr id="2029557071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DA89" w14:textId="77777777" w:rsidR="00A06C7E" w:rsidRDefault="00A06C7E" w:rsidP="004868C0"/>
    <w:p w14:paraId="62715DFF" w14:textId="311FEBE3" w:rsidR="00A06C7E" w:rsidRDefault="00A06C7E" w:rsidP="004868C0">
      <w:r>
        <w:rPr>
          <w:noProof/>
          <w:lang w:val="fr-FR" w:eastAsia="fr-FR"/>
        </w:rPr>
        <w:drawing>
          <wp:inline distT="0" distB="0" distL="0" distR="0" wp14:anchorId="30A936C9" wp14:editId="21952358">
            <wp:extent cx="5939792" cy="1316355"/>
            <wp:effectExtent l="0" t="0" r="3810" b="0"/>
            <wp:docPr id="2069464120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D17E" w14:textId="77777777" w:rsidR="00A06C7E" w:rsidRDefault="00A06C7E" w:rsidP="004868C0"/>
    <w:p w14:paraId="552C3FA8" w14:textId="1A8F21BD" w:rsidR="004868C0" w:rsidRDefault="004868C0" w:rsidP="00C206E8">
      <w:pPr>
        <w:pStyle w:val="Ttulo2"/>
      </w:pPr>
      <w:bookmarkStart w:id="12" w:name="_Toc19545176"/>
      <w:r w:rsidRPr="00C206E8">
        <w:t>Filesystems</w:t>
      </w:r>
      <w:bookmarkEnd w:id="12"/>
    </w:p>
    <w:p w14:paraId="56C9E626" w14:textId="77777777" w:rsidR="004868C0" w:rsidRDefault="004868C0" w:rsidP="004868C0"/>
    <w:p w14:paraId="49A6F7C8" w14:textId="40C4F929" w:rsidR="00E24BDB" w:rsidRDefault="001E2730" w:rsidP="004868C0">
      <w:r w:rsidRPr="001E2730">
        <w:rPr>
          <w:u w:val="single"/>
        </w:rPr>
        <w:t>If needed</w:t>
      </w:r>
      <w:r>
        <w:t xml:space="preserve"> – R</w:t>
      </w:r>
      <w:r w:rsidR="00E24BDB">
        <w:t>ecreate</w:t>
      </w:r>
      <w:r>
        <w:t xml:space="preserve"> </w:t>
      </w:r>
      <w:r w:rsidR="00E24BDB">
        <w:t>the filesystems to match the PRODUCTION ones.</w:t>
      </w:r>
    </w:p>
    <w:p w14:paraId="0A3B4B6E" w14:textId="77777777" w:rsidR="00E24BDB" w:rsidRDefault="00E24BDB" w:rsidP="004868C0"/>
    <w:p w14:paraId="25A8E4E2" w14:textId="77777777" w:rsidR="009C7256" w:rsidRDefault="009C7256" w:rsidP="009C7256">
      <w:r>
        <w:t>First make sure there are the same number of LUNs (of same size) mapped to the NEW server than on the PRODUCTION server.</w:t>
      </w:r>
    </w:p>
    <w:p w14:paraId="5B6165E0" w14:textId="77777777" w:rsidR="009C7256" w:rsidRDefault="009C7256" w:rsidP="009C7256"/>
    <w:p w14:paraId="428E2FEC" w14:textId="77777777" w:rsidR="009C7256" w:rsidRDefault="009C7256" w:rsidP="009C7256">
      <w:r>
        <w:t>PRODUCTION:</w:t>
      </w:r>
    </w:p>
    <w:p w14:paraId="63D139A3" w14:textId="77777777" w:rsidR="009C7256" w:rsidRDefault="009C7256" w:rsidP="009C7256">
      <w:r>
        <w:rPr>
          <w:noProof/>
          <w:lang w:val="fr-FR" w:eastAsia="fr-FR"/>
        </w:rPr>
        <w:drawing>
          <wp:inline distT="0" distB="0" distL="0" distR="0" wp14:anchorId="35346DE6" wp14:editId="6DFAC742">
            <wp:extent cx="5939792" cy="845185"/>
            <wp:effectExtent l="0" t="0" r="3810" b="0"/>
            <wp:docPr id="702250552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D184D" w14:textId="77777777" w:rsidR="009C7256" w:rsidRDefault="009C7256" w:rsidP="009C7256">
      <w:r>
        <w:rPr>
          <w:noProof/>
          <w:lang w:val="fr-FR" w:eastAsia="fr-FR"/>
        </w:rPr>
        <w:lastRenderedPageBreak/>
        <w:drawing>
          <wp:inline distT="0" distB="0" distL="0" distR="0" wp14:anchorId="4C151778" wp14:editId="15460C5C">
            <wp:extent cx="5939792" cy="1113790"/>
            <wp:effectExtent l="0" t="0" r="3810" b="0"/>
            <wp:docPr id="1358186510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A2600" w14:textId="77777777" w:rsidR="009C7256" w:rsidRDefault="009C7256" w:rsidP="009C7256"/>
    <w:p w14:paraId="3D50BAB9" w14:textId="77777777" w:rsidR="009C7256" w:rsidRDefault="009C7256" w:rsidP="009C7256">
      <w:r>
        <w:t>NEW:</w:t>
      </w:r>
    </w:p>
    <w:p w14:paraId="5D181430" w14:textId="77777777" w:rsidR="009C7256" w:rsidRDefault="009C7256" w:rsidP="009C7256">
      <w:r>
        <w:rPr>
          <w:noProof/>
          <w:lang w:val="fr-FR" w:eastAsia="fr-FR"/>
        </w:rPr>
        <w:drawing>
          <wp:inline distT="0" distB="0" distL="0" distR="0" wp14:anchorId="034783AB" wp14:editId="62F9820E">
            <wp:extent cx="5939792" cy="854075"/>
            <wp:effectExtent l="0" t="0" r="3810" b="3175"/>
            <wp:docPr id="468121430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B4C20" w14:textId="77777777" w:rsidR="009C7256" w:rsidRDefault="009C7256" w:rsidP="009C7256">
      <w:r>
        <w:rPr>
          <w:noProof/>
          <w:lang w:val="fr-FR" w:eastAsia="fr-FR"/>
        </w:rPr>
        <w:drawing>
          <wp:inline distT="0" distB="0" distL="0" distR="0" wp14:anchorId="45023876" wp14:editId="65E624C6">
            <wp:extent cx="5939792" cy="1127125"/>
            <wp:effectExtent l="0" t="0" r="3810" b="0"/>
            <wp:docPr id="1193231545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FA238" w14:textId="77777777" w:rsidR="009C7256" w:rsidRDefault="009C7256" w:rsidP="004868C0"/>
    <w:p w14:paraId="000E12A6" w14:textId="3275BF71" w:rsidR="004868C0" w:rsidRDefault="00C909C2" w:rsidP="004868C0">
      <w:r>
        <w:t>Remove all non-root filesystems from the NEW server for both JFS and JFS2:</w:t>
      </w:r>
    </w:p>
    <w:p w14:paraId="196695E3" w14:textId="77777777" w:rsidR="00C909C2" w:rsidRDefault="00C909C2" w:rsidP="004868C0"/>
    <w:p w14:paraId="12C86AED" w14:textId="2307D9C1" w:rsidR="00C909C2" w:rsidRDefault="00C909C2" w:rsidP="004868C0">
      <w:r>
        <w:rPr>
          <w:noProof/>
          <w:lang w:val="fr-FR" w:eastAsia="fr-FR"/>
        </w:rPr>
        <w:drawing>
          <wp:inline distT="0" distB="0" distL="0" distR="0" wp14:anchorId="0E082ED3" wp14:editId="7C0B275B">
            <wp:extent cx="2809875" cy="209550"/>
            <wp:effectExtent l="0" t="0" r="9525" b="0"/>
            <wp:docPr id="150551200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5EDFC" w14:textId="77777777" w:rsidR="00C909C2" w:rsidRDefault="00C909C2" w:rsidP="004868C0"/>
    <w:p w14:paraId="3E747421" w14:textId="331319AF" w:rsidR="00C909C2" w:rsidRDefault="00C909C2" w:rsidP="004868C0">
      <w:r>
        <w:rPr>
          <w:noProof/>
          <w:lang w:val="fr-FR" w:eastAsia="fr-FR"/>
        </w:rPr>
        <w:drawing>
          <wp:inline distT="0" distB="0" distL="0" distR="0" wp14:anchorId="11EAC103" wp14:editId="3B8242EF">
            <wp:extent cx="2390775" cy="609600"/>
            <wp:effectExtent l="0" t="0" r="9525" b="0"/>
            <wp:docPr id="1850335435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05469" w14:textId="77777777" w:rsidR="00C909C2" w:rsidRDefault="00C909C2" w:rsidP="004868C0"/>
    <w:p w14:paraId="14B2A171" w14:textId="21677651" w:rsidR="00C909C2" w:rsidRDefault="00C909C2" w:rsidP="004868C0">
      <w:r>
        <w:rPr>
          <w:noProof/>
          <w:lang w:val="fr-FR" w:eastAsia="fr-FR"/>
        </w:rPr>
        <w:drawing>
          <wp:inline distT="0" distB="0" distL="0" distR="0" wp14:anchorId="1932C696" wp14:editId="4728C4FF">
            <wp:extent cx="4076700" cy="552450"/>
            <wp:effectExtent l="0" t="0" r="0" b="0"/>
            <wp:docPr id="1096543506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F224" w14:textId="77777777" w:rsidR="004868C0" w:rsidRDefault="004868C0" w:rsidP="004868C0"/>
    <w:p w14:paraId="1C1EADAD" w14:textId="778499A0" w:rsidR="00516212" w:rsidRDefault="00516212" w:rsidP="004868C0">
      <w:r>
        <w:t>For JFS2:</w:t>
      </w:r>
    </w:p>
    <w:p w14:paraId="442AE05D" w14:textId="77777777" w:rsidR="00516212" w:rsidRDefault="00516212" w:rsidP="004868C0"/>
    <w:p w14:paraId="03FC609F" w14:textId="2B520E54" w:rsidR="004868C0" w:rsidRDefault="00C909C2" w:rsidP="004868C0">
      <w:r>
        <w:rPr>
          <w:noProof/>
          <w:lang w:val="fr-FR" w:eastAsia="fr-FR"/>
        </w:rPr>
        <w:drawing>
          <wp:inline distT="0" distB="0" distL="0" distR="0" wp14:anchorId="0EE67EC6" wp14:editId="0E0D9E48">
            <wp:extent cx="3162300" cy="438150"/>
            <wp:effectExtent l="0" t="0" r="0" b="0"/>
            <wp:docPr id="108727946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6AF1" w14:textId="77777777" w:rsidR="00C909C2" w:rsidRDefault="00C909C2" w:rsidP="004868C0"/>
    <w:p w14:paraId="4C7326AB" w14:textId="52513C16" w:rsidR="00C909C2" w:rsidRDefault="00C909C2" w:rsidP="004868C0">
      <w:r>
        <w:rPr>
          <w:noProof/>
          <w:lang w:val="fr-FR" w:eastAsia="fr-FR"/>
        </w:rPr>
        <w:drawing>
          <wp:inline distT="0" distB="0" distL="0" distR="0" wp14:anchorId="117AF535" wp14:editId="68BCA35B">
            <wp:extent cx="4676776" cy="571500"/>
            <wp:effectExtent l="0" t="0" r="9525" b="0"/>
            <wp:docPr id="596451371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776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75DA" w14:textId="77777777" w:rsidR="00516212" w:rsidRDefault="00516212" w:rsidP="004868C0"/>
    <w:p w14:paraId="53E4073B" w14:textId="53ACBFBB" w:rsidR="00516212" w:rsidRDefault="00516212" w:rsidP="004868C0">
      <w:r>
        <w:t>For JFS:</w:t>
      </w:r>
    </w:p>
    <w:p w14:paraId="639B30D1" w14:textId="77777777" w:rsidR="00516212" w:rsidRDefault="00516212" w:rsidP="004868C0"/>
    <w:p w14:paraId="254441CD" w14:textId="58B77169" w:rsidR="00516212" w:rsidRDefault="00516212" w:rsidP="004868C0">
      <w:r>
        <w:rPr>
          <w:noProof/>
          <w:lang w:val="fr-FR" w:eastAsia="fr-FR"/>
        </w:rPr>
        <w:lastRenderedPageBreak/>
        <w:drawing>
          <wp:inline distT="0" distB="0" distL="0" distR="0" wp14:anchorId="1086B724" wp14:editId="6BE3D97E">
            <wp:extent cx="3257550" cy="581025"/>
            <wp:effectExtent l="0" t="0" r="0" b="9525"/>
            <wp:docPr id="1622271224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553" w14:textId="77777777" w:rsidR="00516212" w:rsidRDefault="00516212" w:rsidP="004868C0"/>
    <w:p w14:paraId="7F1F9C66" w14:textId="477E893D" w:rsidR="00516212" w:rsidRDefault="00516212" w:rsidP="004868C0">
      <w:r>
        <w:rPr>
          <w:noProof/>
          <w:lang w:val="fr-FR" w:eastAsia="fr-FR"/>
        </w:rPr>
        <w:drawing>
          <wp:inline distT="0" distB="0" distL="0" distR="0" wp14:anchorId="5C63C35F" wp14:editId="0CF4BC99">
            <wp:extent cx="3228975" cy="495300"/>
            <wp:effectExtent l="0" t="0" r="9525" b="0"/>
            <wp:docPr id="7078111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24B31" w14:textId="77777777" w:rsidR="00C909C2" w:rsidRDefault="00C909C2" w:rsidP="004868C0"/>
    <w:p w14:paraId="2B7FB954" w14:textId="32657649" w:rsidR="00516212" w:rsidRDefault="00516212" w:rsidP="004868C0">
      <w:r>
        <w:t>To get the list of all filesystems to be removed, you can use the following loop:</w:t>
      </w:r>
    </w:p>
    <w:p w14:paraId="5DF59BC3" w14:textId="77777777" w:rsidR="00516212" w:rsidRDefault="00516212" w:rsidP="004868C0"/>
    <w:p w14:paraId="79779E51" w14:textId="66D725BB" w:rsidR="00516212" w:rsidRDefault="00516212" w:rsidP="00516212">
      <w:pPr>
        <w:pStyle w:val="LignedecommandeTW"/>
      </w:pPr>
      <w:r>
        <w:t>for vg in `lsvg | grep –v rootvg`</w:t>
      </w:r>
    </w:p>
    <w:p w14:paraId="6421B4A0" w14:textId="25CF008C" w:rsidR="00516212" w:rsidRDefault="00516212" w:rsidP="00516212">
      <w:pPr>
        <w:pStyle w:val="LignedecommandeTW"/>
      </w:pPr>
      <w:r>
        <w:t>do</w:t>
      </w:r>
    </w:p>
    <w:p w14:paraId="3C7DE20C" w14:textId="79A8CEC3" w:rsidR="00516212" w:rsidRDefault="00516212" w:rsidP="00516212">
      <w:pPr>
        <w:pStyle w:val="LignedecommandeTW"/>
      </w:pPr>
      <w:r>
        <w:t xml:space="preserve">lsvg -l </w:t>
      </w:r>
      <w:r w:rsidR="008D599F">
        <w:t xml:space="preserve">$vg </w:t>
      </w:r>
      <w:r>
        <w:t>| grep –v loglv | grep open</w:t>
      </w:r>
    </w:p>
    <w:p w14:paraId="2C99B7AE" w14:textId="64EA6871" w:rsidR="00516212" w:rsidRDefault="00516212" w:rsidP="00516212">
      <w:pPr>
        <w:pStyle w:val="LignedecommandeTW"/>
      </w:pPr>
      <w:r>
        <w:t>done</w:t>
      </w:r>
    </w:p>
    <w:p w14:paraId="47F33A7E" w14:textId="77777777" w:rsidR="00516212" w:rsidRPr="00516212" w:rsidRDefault="00516212" w:rsidP="00516212"/>
    <w:p w14:paraId="47A07CFF" w14:textId="5EE73534" w:rsidR="00C909C2" w:rsidRDefault="00516212" w:rsidP="004868C0">
      <w:r>
        <w:rPr>
          <w:noProof/>
          <w:lang w:val="fr-FR" w:eastAsia="fr-FR"/>
        </w:rPr>
        <w:drawing>
          <wp:inline distT="0" distB="0" distL="0" distR="0" wp14:anchorId="66F0FBAE" wp14:editId="7ECACAD2">
            <wp:extent cx="5939792" cy="3903345"/>
            <wp:effectExtent l="0" t="0" r="3810" b="1905"/>
            <wp:docPr id="108028139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11975" w14:textId="77777777" w:rsidR="008D599F" w:rsidRDefault="008D599F" w:rsidP="004868C0"/>
    <w:p w14:paraId="07507EC9" w14:textId="4382B824" w:rsidR="008D599F" w:rsidRDefault="007D5C74" w:rsidP="004868C0">
      <w:r>
        <w:t>O</w:t>
      </w:r>
      <w:r w:rsidR="008D599F">
        <w:t xml:space="preserve">n </w:t>
      </w:r>
      <w:r>
        <w:t xml:space="preserve">the </w:t>
      </w:r>
      <w:r w:rsidR="008D599F">
        <w:t>NEW server:</w:t>
      </w:r>
    </w:p>
    <w:p w14:paraId="4345DB9C" w14:textId="77777777" w:rsidR="008D599F" w:rsidRDefault="008D599F" w:rsidP="004868C0"/>
    <w:p w14:paraId="210E9C88" w14:textId="07DCD15E" w:rsidR="008D599F" w:rsidRDefault="008D599F" w:rsidP="004868C0">
      <w:r>
        <w:rPr>
          <w:noProof/>
          <w:lang w:val="fr-FR" w:eastAsia="fr-FR"/>
        </w:rPr>
        <w:drawing>
          <wp:inline distT="0" distB="0" distL="0" distR="0" wp14:anchorId="3D58C0D1" wp14:editId="759EEE98">
            <wp:extent cx="5939792" cy="1229995"/>
            <wp:effectExtent l="0" t="0" r="3810" b="8255"/>
            <wp:docPr id="235856844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26A97" w14:textId="77777777" w:rsidR="00910B3A" w:rsidRDefault="00910B3A" w:rsidP="004868C0"/>
    <w:p w14:paraId="05001101" w14:textId="7389D520" w:rsidR="00910B3A" w:rsidRDefault="00910B3A" w:rsidP="004868C0">
      <w:r>
        <w:rPr>
          <w:noProof/>
          <w:lang w:val="fr-FR" w:eastAsia="fr-FR"/>
        </w:rPr>
        <w:lastRenderedPageBreak/>
        <w:drawing>
          <wp:inline distT="0" distB="0" distL="0" distR="0" wp14:anchorId="09C221BE" wp14:editId="5226133A">
            <wp:extent cx="5939792" cy="1247140"/>
            <wp:effectExtent l="0" t="0" r="3810" b="0"/>
            <wp:docPr id="167041094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22244" w14:textId="77777777" w:rsidR="00910B3A" w:rsidRDefault="00910B3A" w:rsidP="004868C0"/>
    <w:p w14:paraId="501C47F0" w14:textId="3D6A6224" w:rsidR="00910B3A" w:rsidRPr="00872F9D" w:rsidRDefault="0064116B" w:rsidP="004868C0">
      <w:pPr>
        <w:rPr>
          <w:b/>
        </w:rPr>
      </w:pPr>
      <w:r w:rsidRPr="00872F9D">
        <w:rPr>
          <w:b/>
        </w:rPr>
        <w:t xml:space="preserve">Etc. </w:t>
      </w:r>
      <w:r w:rsidR="001E2730">
        <w:rPr>
          <w:b/>
        </w:rPr>
        <w:t>– D</w:t>
      </w:r>
      <w:r w:rsidRPr="00872F9D">
        <w:rPr>
          <w:b/>
        </w:rPr>
        <w:t>o</w:t>
      </w:r>
      <w:r w:rsidR="001E2730">
        <w:rPr>
          <w:b/>
        </w:rPr>
        <w:t xml:space="preserve"> </w:t>
      </w:r>
      <w:r w:rsidRPr="00872F9D">
        <w:rPr>
          <w:b/>
        </w:rPr>
        <w:t>the same for all application filesystems.</w:t>
      </w:r>
    </w:p>
    <w:p w14:paraId="24DF9DC9" w14:textId="77777777" w:rsidR="00910B3A" w:rsidRDefault="00910B3A" w:rsidP="004868C0"/>
    <w:p w14:paraId="72DAD10C" w14:textId="4A2503A6" w:rsidR="0064116B" w:rsidRDefault="0064116B" w:rsidP="004868C0">
      <w:r>
        <w:t>Take note of the volume groups on the PRODUCTION server:</w:t>
      </w:r>
    </w:p>
    <w:p w14:paraId="4F92B48A" w14:textId="77777777" w:rsidR="0064116B" w:rsidRDefault="0064116B" w:rsidP="004868C0"/>
    <w:p w14:paraId="0909D844" w14:textId="103BF957" w:rsidR="0064116B" w:rsidRDefault="0064116B" w:rsidP="004868C0">
      <w:r>
        <w:rPr>
          <w:noProof/>
          <w:lang w:val="fr-FR" w:eastAsia="fr-FR"/>
        </w:rPr>
        <w:drawing>
          <wp:inline distT="0" distB="0" distL="0" distR="0" wp14:anchorId="67D93D9E" wp14:editId="471E4742">
            <wp:extent cx="5939792" cy="882650"/>
            <wp:effectExtent l="0" t="0" r="3810" b="0"/>
            <wp:docPr id="1329470042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5DD3" w14:textId="77777777" w:rsidR="0064116B" w:rsidRDefault="0064116B" w:rsidP="004868C0"/>
    <w:p w14:paraId="31B4F798" w14:textId="6F00FE09" w:rsidR="00910B3A" w:rsidRDefault="00F24312" w:rsidP="004868C0">
      <w:r>
        <w:t xml:space="preserve">Then recreate the volume groups </w:t>
      </w:r>
      <w:r w:rsidR="0064116B">
        <w:t xml:space="preserve">accordingly </w:t>
      </w:r>
      <w:r>
        <w:t>on the NEW server:</w:t>
      </w:r>
    </w:p>
    <w:p w14:paraId="5999C091" w14:textId="77777777" w:rsidR="00F24312" w:rsidRDefault="00F24312" w:rsidP="004868C0"/>
    <w:p w14:paraId="34488753" w14:textId="55EB7EE6" w:rsidR="00F24312" w:rsidRDefault="00F24312" w:rsidP="00F24312">
      <w:pPr>
        <w:pStyle w:val="PointimportantTW"/>
      </w:pPr>
      <w:r>
        <w:t xml:space="preserve">Make sure you create </w:t>
      </w:r>
      <w:r w:rsidRPr="00F24312">
        <w:rPr>
          <w:b/>
        </w:rPr>
        <w:t>scalable</w:t>
      </w:r>
      <w:r>
        <w:t xml:space="preserve"> VGs</w:t>
      </w:r>
    </w:p>
    <w:p w14:paraId="7AE87D3D" w14:textId="77777777" w:rsidR="00C909C2" w:rsidRDefault="00C909C2" w:rsidP="004868C0"/>
    <w:p w14:paraId="63DEBBE3" w14:textId="08343BDD" w:rsidR="0064116B" w:rsidRDefault="0064116B" w:rsidP="004868C0">
      <w:r>
        <w:rPr>
          <w:noProof/>
          <w:lang w:val="fr-FR" w:eastAsia="fr-FR"/>
        </w:rPr>
        <w:drawing>
          <wp:inline distT="0" distB="0" distL="0" distR="0" wp14:anchorId="56E932C0" wp14:editId="5E979629">
            <wp:extent cx="2819400" cy="200025"/>
            <wp:effectExtent l="0" t="0" r="0" b="9525"/>
            <wp:docPr id="1096878102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036D" w14:textId="77777777" w:rsidR="0064116B" w:rsidRDefault="0064116B" w:rsidP="004868C0"/>
    <w:p w14:paraId="4E5F6E68" w14:textId="595EDA99" w:rsidR="0064116B" w:rsidRDefault="0064116B" w:rsidP="004868C0">
      <w:r>
        <w:rPr>
          <w:noProof/>
          <w:lang w:val="fr-FR" w:eastAsia="fr-FR"/>
        </w:rPr>
        <w:drawing>
          <wp:inline distT="0" distB="0" distL="0" distR="0" wp14:anchorId="26F5015E" wp14:editId="546546BF">
            <wp:extent cx="2333625" cy="409575"/>
            <wp:effectExtent l="0" t="0" r="9525" b="9525"/>
            <wp:docPr id="496725239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/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CF715" w14:textId="77777777" w:rsidR="0064116B" w:rsidRDefault="0064116B" w:rsidP="004868C0"/>
    <w:p w14:paraId="201D940A" w14:textId="7A98F202" w:rsidR="0064116B" w:rsidRDefault="0064116B" w:rsidP="004868C0">
      <w:r>
        <w:rPr>
          <w:noProof/>
          <w:lang w:val="fr-FR" w:eastAsia="fr-FR"/>
        </w:rPr>
        <w:drawing>
          <wp:inline distT="0" distB="0" distL="0" distR="0" wp14:anchorId="588936C7" wp14:editId="062502A5">
            <wp:extent cx="1619250" cy="438150"/>
            <wp:effectExtent l="0" t="0" r="0" b="0"/>
            <wp:docPr id="742580652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66FD4" w14:textId="77777777" w:rsidR="0064116B" w:rsidRDefault="0064116B" w:rsidP="004868C0"/>
    <w:p w14:paraId="4003F1FA" w14:textId="35C660B6" w:rsidR="0064116B" w:rsidRDefault="0064116B" w:rsidP="004868C0">
      <w:r>
        <w:rPr>
          <w:noProof/>
          <w:lang w:val="fr-FR" w:eastAsia="fr-FR"/>
        </w:rPr>
        <w:drawing>
          <wp:inline distT="0" distB="0" distL="0" distR="0" wp14:anchorId="1678E5F5" wp14:editId="045006B2">
            <wp:extent cx="3228975" cy="609600"/>
            <wp:effectExtent l="0" t="0" r="9525" b="0"/>
            <wp:docPr id="495328334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DD2E" w14:textId="77777777" w:rsidR="0064116B" w:rsidRDefault="0064116B" w:rsidP="004868C0"/>
    <w:p w14:paraId="0EC3A194" w14:textId="031BE5B4" w:rsidR="0064116B" w:rsidRDefault="0064116B" w:rsidP="004868C0">
      <w:r>
        <w:rPr>
          <w:noProof/>
          <w:lang w:val="fr-FR" w:eastAsia="fr-FR"/>
        </w:rPr>
        <w:drawing>
          <wp:inline distT="0" distB="0" distL="0" distR="0" wp14:anchorId="6047D459" wp14:editId="2E8D6FA5">
            <wp:extent cx="2781300" cy="428625"/>
            <wp:effectExtent l="0" t="0" r="0" b="9525"/>
            <wp:docPr id="127878993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23512" w14:textId="77777777" w:rsidR="0064116B" w:rsidRDefault="0064116B" w:rsidP="004868C0"/>
    <w:p w14:paraId="1D10030A" w14:textId="69AEB585" w:rsidR="00F24312" w:rsidRDefault="0064116B" w:rsidP="004868C0">
      <w:r>
        <w:rPr>
          <w:noProof/>
          <w:lang w:val="fr-FR" w:eastAsia="fr-FR"/>
        </w:rPr>
        <w:lastRenderedPageBreak/>
        <w:drawing>
          <wp:inline distT="0" distB="0" distL="0" distR="0" wp14:anchorId="6E76A58D" wp14:editId="525E824E">
            <wp:extent cx="5939792" cy="2800985"/>
            <wp:effectExtent l="0" t="0" r="3810" b="0"/>
            <wp:docPr id="1458189874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742E" w14:textId="77777777" w:rsidR="0064116B" w:rsidRDefault="0064116B" w:rsidP="004868C0"/>
    <w:p w14:paraId="4D43E6E5" w14:textId="6803D69D" w:rsidR="0064116B" w:rsidRDefault="0064116B" w:rsidP="004868C0">
      <w:r>
        <w:rPr>
          <w:noProof/>
          <w:lang w:val="fr-FR" w:eastAsia="fr-FR"/>
        </w:rPr>
        <w:drawing>
          <wp:inline distT="0" distB="0" distL="0" distR="0" wp14:anchorId="764D3AAB" wp14:editId="4966D6B9">
            <wp:extent cx="5939792" cy="2798445"/>
            <wp:effectExtent l="0" t="0" r="3810" b="1905"/>
            <wp:docPr id="1916089855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5E51" w14:textId="77777777" w:rsidR="000473BF" w:rsidRDefault="000473BF" w:rsidP="004868C0"/>
    <w:p w14:paraId="69590823" w14:textId="730316FC" w:rsidR="000473BF" w:rsidRPr="00872F9D" w:rsidRDefault="000473BF" w:rsidP="004868C0">
      <w:pPr>
        <w:rPr>
          <w:b/>
        </w:rPr>
      </w:pPr>
      <w:r w:rsidRPr="00872F9D">
        <w:rPr>
          <w:b/>
        </w:rPr>
        <w:t xml:space="preserve">Etc. </w:t>
      </w:r>
      <w:r w:rsidR="00D610BD">
        <w:rPr>
          <w:b/>
        </w:rPr>
        <w:t>– D</w:t>
      </w:r>
      <w:r w:rsidRPr="00872F9D">
        <w:rPr>
          <w:b/>
        </w:rPr>
        <w:t>o</w:t>
      </w:r>
      <w:r w:rsidR="00D610BD">
        <w:rPr>
          <w:b/>
        </w:rPr>
        <w:t xml:space="preserve"> </w:t>
      </w:r>
      <w:r w:rsidRPr="00872F9D">
        <w:rPr>
          <w:b/>
        </w:rPr>
        <w:t>the same for all application volume groups.</w:t>
      </w:r>
    </w:p>
    <w:p w14:paraId="38EC5851" w14:textId="77777777" w:rsidR="000473BF" w:rsidRDefault="000473BF" w:rsidP="004868C0"/>
    <w:p w14:paraId="7FEE7B9D" w14:textId="150285D3" w:rsidR="000473BF" w:rsidRDefault="000473BF" w:rsidP="004868C0">
      <w:r>
        <w:t>Verify that the volume groups are now configured the same way on the NEW server:</w:t>
      </w:r>
    </w:p>
    <w:p w14:paraId="7B0924B3" w14:textId="77777777" w:rsidR="000473BF" w:rsidRDefault="000473BF" w:rsidP="004868C0"/>
    <w:p w14:paraId="1944414D" w14:textId="5064B27B" w:rsidR="000473BF" w:rsidRDefault="000473BF" w:rsidP="004868C0">
      <w:r>
        <w:rPr>
          <w:noProof/>
          <w:lang w:val="fr-FR" w:eastAsia="fr-FR"/>
        </w:rPr>
        <w:drawing>
          <wp:inline distT="0" distB="0" distL="0" distR="0" wp14:anchorId="42200914" wp14:editId="07C4D5EA">
            <wp:extent cx="5939792" cy="885825"/>
            <wp:effectExtent l="0" t="0" r="3810" b="9525"/>
            <wp:docPr id="187525494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4BE41" w14:textId="77777777" w:rsidR="000473BF" w:rsidRDefault="000473BF" w:rsidP="004868C0"/>
    <w:p w14:paraId="23A04F38" w14:textId="48B778D6" w:rsidR="000473BF" w:rsidRDefault="000473BF" w:rsidP="004868C0">
      <w:r>
        <w:t>Review</w:t>
      </w:r>
      <w:r w:rsidR="00F67DCF">
        <w:t xml:space="preserve"> – and edit if needed – the </w:t>
      </w:r>
      <w:r>
        <w:t xml:space="preserve">.data files </w:t>
      </w:r>
      <w:r w:rsidR="00F67DCF">
        <w:t>to avoid any over mounting issue:</w:t>
      </w:r>
    </w:p>
    <w:p w14:paraId="460F0173" w14:textId="77777777" w:rsidR="00F67DCF" w:rsidRDefault="00F67DCF" w:rsidP="004868C0"/>
    <w:p w14:paraId="41A37E56" w14:textId="36BC1FED" w:rsidR="00F67DCF" w:rsidRDefault="00F67DCF" w:rsidP="00F67DCF">
      <w:pPr>
        <w:pStyle w:val="AstuceTW"/>
      </w:pPr>
      <w:r>
        <w:t>For example /oracle/PGT should be mounted before /oracle/PGT/</w:t>
      </w:r>
      <w:r w:rsidR="0002544E">
        <w:t>oraarch</w:t>
      </w:r>
    </w:p>
    <w:p w14:paraId="7935CBCA" w14:textId="77777777" w:rsidR="000C696B" w:rsidRDefault="000C696B" w:rsidP="000C696B"/>
    <w:p w14:paraId="00E6F11A" w14:textId="611B7A77" w:rsidR="0002544E" w:rsidRDefault="000C696B" w:rsidP="00F67DCF">
      <w:pPr>
        <w:pStyle w:val="AstuceTW"/>
      </w:pPr>
      <w:r>
        <w:lastRenderedPageBreak/>
        <w:t>Also,</w:t>
      </w:r>
      <w:r w:rsidR="00C30055">
        <w:t xml:space="preserve"> for a new server build, it would be required to change the SID in the filesystems name, but in the case of a DR environment rebuild, this won’t be necessary as the SID would remain the same.</w:t>
      </w:r>
    </w:p>
    <w:p w14:paraId="0A516636" w14:textId="77777777" w:rsidR="00F24312" w:rsidRDefault="00F24312" w:rsidP="004868C0"/>
    <w:p w14:paraId="729D0513" w14:textId="529D2F90" w:rsidR="0002544E" w:rsidRDefault="00356D1A" w:rsidP="004868C0">
      <w:r>
        <w:t>BEFORE</w:t>
      </w:r>
      <w:r w:rsidR="0002544E">
        <w:t>:</w:t>
      </w:r>
    </w:p>
    <w:p w14:paraId="6F86D99B" w14:textId="47167BAB" w:rsidR="0002544E" w:rsidRDefault="0002544E" w:rsidP="004868C0">
      <w:r>
        <w:rPr>
          <w:noProof/>
          <w:lang w:val="fr-FR" w:eastAsia="fr-FR"/>
        </w:rPr>
        <w:drawing>
          <wp:inline distT="0" distB="0" distL="0" distR="0" wp14:anchorId="44932FDB" wp14:editId="25EB2FBA">
            <wp:extent cx="5095874" cy="4124325"/>
            <wp:effectExtent l="0" t="0" r="9525" b="9525"/>
            <wp:docPr id="386458903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874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561F6" w14:textId="77777777" w:rsidR="0002544E" w:rsidRDefault="0002544E" w:rsidP="004868C0"/>
    <w:p w14:paraId="28796CEA" w14:textId="2C9AADA3" w:rsidR="0002544E" w:rsidRDefault="00356D1A" w:rsidP="004868C0">
      <w:r>
        <w:t>AFTER</w:t>
      </w:r>
      <w:r w:rsidR="0002544E">
        <w:t>:</w:t>
      </w:r>
      <w:r w:rsidR="224237D1">
        <w:t>9</w:t>
      </w:r>
    </w:p>
    <w:p w14:paraId="3E489883" w14:textId="352B749E" w:rsidR="0002544E" w:rsidRDefault="0002544E" w:rsidP="004868C0">
      <w:r>
        <w:rPr>
          <w:noProof/>
          <w:lang w:val="fr-FR" w:eastAsia="fr-FR"/>
        </w:rPr>
        <w:lastRenderedPageBreak/>
        <w:drawing>
          <wp:inline distT="0" distB="0" distL="0" distR="0" wp14:anchorId="5F259535" wp14:editId="1A3C9912">
            <wp:extent cx="5181598" cy="4152900"/>
            <wp:effectExtent l="0" t="0" r="0" b="0"/>
            <wp:docPr id="578535650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598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AD8E" w14:textId="77777777" w:rsidR="0002544E" w:rsidRDefault="0002544E" w:rsidP="004868C0"/>
    <w:p w14:paraId="6881C86A" w14:textId="67558EBA" w:rsidR="0002544E" w:rsidRDefault="000B5CA9" w:rsidP="004868C0">
      <w:r>
        <w:t>Now, using nohup, we create the filesystems in the right order:</w:t>
      </w:r>
    </w:p>
    <w:p w14:paraId="4788D4B9" w14:textId="77777777" w:rsidR="000B5CA9" w:rsidRDefault="000B5CA9" w:rsidP="004868C0"/>
    <w:p w14:paraId="58516763" w14:textId="79253745" w:rsidR="000B5CA9" w:rsidRDefault="000B5CA9" w:rsidP="000B5CA9">
      <w:pPr>
        <w:pStyle w:val="AstuceTW"/>
      </w:pPr>
      <w:r>
        <w:t>For example, sappgt1vg comes before sappgt2vg</w:t>
      </w:r>
    </w:p>
    <w:p w14:paraId="55F26ADD" w14:textId="77777777" w:rsidR="0002544E" w:rsidRDefault="0002544E" w:rsidP="004868C0"/>
    <w:p w14:paraId="23C64AEE" w14:textId="0509CC6C" w:rsidR="000B5CA9" w:rsidRDefault="00356D1A" w:rsidP="004868C0">
      <w:r>
        <w:rPr>
          <w:noProof/>
          <w:lang w:val="fr-FR" w:eastAsia="fr-FR"/>
        </w:rPr>
        <w:drawing>
          <wp:inline distT="0" distB="0" distL="0" distR="0" wp14:anchorId="63F3FE42" wp14:editId="4C12A59A">
            <wp:extent cx="5939792" cy="419100"/>
            <wp:effectExtent l="0" t="0" r="3810" b="0"/>
            <wp:docPr id="1701969230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3F7E" w14:textId="77777777" w:rsidR="000B5CA9" w:rsidRDefault="000B5CA9" w:rsidP="004868C0"/>
    <w:p w14:paraId="38A099CD" w14:textId="184EA49F" w:rsidR="00356D1A" w:rsidRDefault="00356D1A" w:rsidP="004868C0">
      <w:r>
        <w:t>Follow the filesystems creation and look for errors in the nohup.out file:</w:t>
      </w:r>
    </w:p>
    <w:p w14:paraId="1DCE8EF2" w14:textId="77777777" w:rsidR="00356D1A" w:rsidRDefault="00356D1A" w:rsidP="004868C0"/>
    <w:p w14:paraId="1C0E1EE9" w14:textId="49C90FD5" w:rsidR="00356D1A" w:rsidRDefault="00356D1A" w:rsidP="004868C0">
      <w:r>
        <w:rPr>
          <w:noProof/>
          <w:lang w:val="fr-FR" w:eastAsia="fr-FR"/>
        </w:rPr>
        <w:drawing>
          <wp:inline distT="0" distB="0" distL="0" distR="0" wp14:anchorId="417141A9" wp14:editId="5D5DD419">
            <wp:extent cx="5038724" cy="2095500"/>
            <wp:effectExtent l="0" t="0" r="9525" b="0"/>
            <wp:docPr id="970914700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4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2712" w14:textId="77777777" w:rsidR="00356D1A" w:rsidRDefault="00356D1A" w:rsidP="004868C0"/>
    <w:p w14:paraId="76DD992C" w14:textId="6EDF7A51" w:rsidR="00356D1A" w:rsidRDefault="00356D1A" w:rsidP="004868C0">
      <w:r>
        <w:t>Check the filesystems on the NEW server and compare with PRODUCTION:</w:t>
      </w:r>
    </w:p>
    <w:p w14:paraId="2E4A2E50" w14:textId="77777777" w:rsidR="00356D1A" w:rsidRDefault="00356D1A" w:rsidP="004868C0"/>
    <w:p w14:paraId="0E646BAA" w14:textId="6B1C8191" w:rsidR="00356D1A" w:rsidRDefault="00356D1A" w:rsidP="004868C0">
      <w:r>
        <w:lastRenderedPageBreak/>
        <w:t>PRODUCTION:</w:t>
      </w:r>
    </w:p>
    <w:p w14:paraId="3FA3788F" w14:textId="17B95D43" w:rsidR="00356D1A" w:rsidRDefault="00356D1A" w:rsidP="004868C0">
      <w:r>
        <w:rPr>
          <w:noProof/>
          <w:lang w:val="fr-FR" w:eastAsia="fr-FR"/>
        </w:rPr>
        <w:drawing>
          <wp:inline distT="0" distB="0" distL="0" distR="0" wp14:anchorId="3D3B9354" wp14:editId="628F395E">
            <wp:extent cx="5939792" cy="3071495"/>
            <wp:effectExtent l="0" t="0" r="3810" b="0"/>
            <wp:docPr id="445229752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C5BE" w14:textId="77777777" w:rsidR="00356D1A" w:rsidRDefault="00356D1A" w:rsidP="004868C0"/>
    <w:p w14:paraId="09BEE708" w14:textId="6E953B76" w:rsidR="00356D1A" w:rsidRDefault="00356D1A" w:rsidP="004868C0">
      <w:r>
        <w:t>NEW:</w:t>
      </w:r>
    </w:p>
    <w:p w14:paraId="7BB1C9BC" w14:textId="6BE8F4B2" w:rsidR="00356D1A" w:rsidRDefault="00356D1A" w:rsidP="004868C0">
      <w:r>
        <w:rPr>
          <w:noProof/>
          <w:lang w:val="fr-FR" w:eastAsia="fr-FR"/>
        </w:rPr>
        <w:drawing>
          <wp:inline distT="0" distB="0" distL="0" distR="0" wp14:anchorId="6300324B" wp14:editId="36C4BB0C">
            <wp:extent cx="5939792" cy="3071495"/>
            <wp:effectExtent l="0" t="0" r="3810" b="0"/>
            <wp:docPr id="922605839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1B07" w14:textId="77777777" w:rsidR="00356D1A" w:rsidRDefault="00356D1A" w:rsidP="004868C0"/>
    <w:p w14:paraId="62CE3204" w14:textId="400F7FEF" w:rsidR="00C641F0" w:rsidRPr="00872F9D" w:rsidRDefault="00C641F0" w:rsidP="004868C0">
      <w:pPr>
        <w:rPr>
          <w:b/>
        </w:rPr>
      </w:pPr>
      <w:r w:rsidRPr="00872F9D">
        <w:rPr>
          <w:b/>
        </w:rPr>
        <w:t xml:space="preserve">Etc. </w:t>
      </w:r>
      <w:r w:rsidR="00D610BD">
        <w:rPr>
          <w:b/>
        </w:rPr>
        <w:t>– D</w:t>
      </w:r>
      <w:r w:rsidRPr="00872F9D">
        <w:rPr>
          <w:b/>
        </w:rPr>
        <w:t>o</w:t>
      </w:r>
      <w:r w:rsidR="00D610BD">
        <w:rPr>
          <w:b/>
        </w:rPr>
        <w:t xml:space="preserve"> </w:t>
      </w:r>
      <w:r w:rsidRPr="00872F9D">
        <w:rPr>
          <w:b/>
        </w:rPr>
        <w:t>the same to create t</w:t>
      </w:r>
      <w:r w:rsidR="00E24BDB">
        <w:rPr>
          <w:b/>
        </w:rPr>
        <w:t>he filesystems in the other VGs.</w:t>
      </w:r>
    </w:p>
    <w:p w14:paraId="19A57E0C" w14:textId="77777777" w:rsidR="00C641F0" w:rsidRDefault="00C641F0" w:rsidP="004868C0"/>
    <w:p w14:paraId="7CE142D6" w14:textId="448B8B88" w:rsidR="00C641F0" w:rsidRDefault="00E24BDB" w:rsidP="00E24BDB">
      <w:pPr>
        <w:pStyle w:val="Ttulo2"/>
      </w:pPr>
      <w:r>
        <w:t>Scripts</w:t>
      </w:r>
    </w:p>
    <w:p w14:paraId="7283AA9B" w14:textId="77777777" w:rsidR="00A06C7E" w:rsidRDefault="00A06C7E" w:rsidP="00E24BDB"/>
    <w:p w14:paraId="7EC1442B" w14:textId="0F247E0F" w:rsidR="0008759B" w:rsidRDefault="0008759B" w:rsidP="00E24BDB">
      <w:r w:rsidRPr="0008759B">
        <w:rPr>
          <w:u w:val="single"/>
        </w:rPr>
        <w:t>If needed</w:t>
      </w:r>
      <w:r>
        <w:t xml:space="preserve"> – Recreate the scripts to match the new SID.</w:t>
      </w:r>
    </w:p>
    <w:p w14:paraId="15DB0A3D" w14:textId="77777777" w:rsidR="0008759B" w:rsidRDefault="0008759B" w:rsidP="00E24BDB"/>
    <w:p w14:paraId="5D87F9EB" w14:textId="1165CEB0" w:rsidR="00E24BDB" w:rsidRDefault="00A06C7E" w:rsidP="00E24BDB">
      <w:r>
        <w:t>Remove everything from the /scripts directory and then copy all scripts from /sup_scripts:</w:t>
      </w:r>
    </w:p>
    <w:p w14:paraId="4BD37ED2" w14:textId="77777777" w:rsidR="00A06C7E" w:rsidRDefault="00A06C7E" w:rsidP="00E24BDB"/>
    <w:p w14:paraId="46F26490" w14:textId="5212FF41" w:rsidR="00A06C7E" w:rsidRDefault="00A06C7E" w:rsidP="00E24BDB">
      <w:r>
        <w:rPr>
          <w:noProof/>
          <w:lang w:val="fr-FR" w:eastAsia="fr-FR"/>
        </w:rPr>
        <w:lastRenderedPageBreak/>
        <w:drawing>
          <wp:inline distT="0" distB="0" distL="0" distR="0" wp14:anchorId="3DD73044" wp14:editId="01464D2E">
            <wp:extent cx="4514850" cy="542925"/>
            <wp:effectExtent l="0" t="0" r="0" b="9525"/>
            <wp:docPr id="1253306554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AE1C" w14:textId="77777777" w:rsidR="00E24BDB" w:rsidRDefault="00E24BDB" w:rsidP="00E24BDB"/>
    <w:p w14:paraId="188F4D1F" w14:textId="51BA93FB" w:rsidR="00A06C7E" w:rsidRDefault="00D347BB" w:rsidP="00E24BDB">
      <w:r>
        <w:t>Create all SID specific scripts using create_put.setup_cp.sh:</w:t>
      </w:r>
    </w:p>
    <w:p w14:paraId="14FB100B" w14:textId="77777777" w:rsidR="00D347BB" w:rsidRDefault="00D347BB" w:rsidP="00E24BDB"/>
    <w:p w14:paraId="4C3E5C0C" w14:textId="1ECCE466" w:rsidR="00D347BB" w:rsidRDefault="00D347BB" w:rsidP="00E24BDB">
      <w:r>
        <w:rPr>
          <w:noProof/>
          <w:lang w:val="fr-FR" w:eastAsia="fr-FR"/>
        </w:rPr>
        <w:drawing>
          <wp:inline distT="0" distB="0" distL="0" distR="0" wp14:anchorId="47AF1FDF" wp14:editId="234E063C">
            <wp:extent cx="5010148" cy="209550"/>
            <wp:effectExtent l="0" t="0" r="0" b="0"/>
            <wp:docPr id="1655029165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48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AE35" w14:textId="77777777" w:rsidR="00D347BB" w:rsidRDefault="00D347BB" w:rsidP="00E24BDB"/>
    <w:p w14:paraId="4C28286F" w14:textId="74C24245" w:rsidR="00D347BB" w:rsidRPr="00E24BDB" w:rsidRDefault="00D347BB" w:rsidP="00E24BDB">
      <w:r>
        <w:rPr>
          <w:noProof/>
          <w:lang w:val="fr-FR" w:eastAsia="fr-FR"/>
        </w:rPr>
        <w:drawing>
          <wp:inline distT="0" distB="0" distL="0" distR="0" wp14:anchorId="5B75346C" wp14:editId="57C34AD2">
            <wp:extent cx="5939792" cy="1758315"/>
            <wp:effectExtent l="0" t="0" r="3810" b="0"/>
            <wp:docPr id="1402582480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2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A95C" w14:textId="77777777" w:rsidR="00C641F0" w:rsidRDefault="00C641F0" w:rsidP="004868C0"/>
    <w:p w14:paraId="7DCBDA7F" w14:textId="1EDE489B" w:rsidR="00D347BB" w:rsidRDefault="00D347BB" w:rsidP="004868C0">
      <w:r>
        <w:t>Create all SID specific backup files using create_backup.setup_in.sh:</w:t>
      </w:r>
    </w:p>
    <w:p w14:paraId="7AB305DA" w14:textId="77777777" w:rsidR="00D347BB" w:rsidRDefault="00D347BB" w:rsidP="004868C0"/>
    <w:p w14:paraId="286CBF54" w14:textId="2F10672C" w:rsidR="00D347BB" w:rsidRDefault="00D347BB" w:rsidP="004868C0">
      <w:r>
        <w:rPr>
          <w:noProof/>
          <w:lang w:val="fr-FR" w:eastAsia="fr-FR"/>
        </w:rPr>
        <w:drawing>
          <wp:inline distT="0" distB="0" distL="0" distR="0" wp14:anchorId="2352DC4E" wp14:editId="5146A17E">
            <wp:extent cx="5314950" cy="180975"/>
            <wp:effectExtent l="0" t="0" r="0" b="9525"/>
            <wp:docPr id="496843637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B6B7F" w14:textId="77777777" w:rsidR="00166C9A" w:rsidRDefault="00166C9A" w:rsidP="004868C0"/>
    <w:p w14:paraId="3B57AA33" w14:textId="0EDDB0A1" w:rsidR="00166C9A" w:rsidRDefault="00166C9A" w:rsidP="004868C0">
      <w:r>
        <w:t>Edit /scripts/backup.SID.in to keep only the application filesystems and the home directories:</w:t>
      </w:r>
    </w:p>
    <w:p w14:paraId="2D292FCF" w14:textId="77777777" w:rsidR="00166C9A" w:rsidRDefault="00166C9A" w:rsidP="004868C0"/>
    <w:p w14:paraId="691612D7" w14:textId="1D241509" w:rsidR="00166C9A" w:rsidRDefault="00166C9A" w:rsidP="004868C0">
      <w:r>
        <w:rPr>
          <w:noProof/>
          <w:lang w:val="fr-FR" w:eastAsia="fr-FR"/>
        </w:rPr>
        <w:lastRenderedPageBreak/>
        <w:drawing>
          <wp:inline distT="0" distB="0" distL="0" distR="0" wp14:anchorId="0C47C7D3" wp14:editId="4D2BAC73">
            <wp:extent cx="3981450" cy="7353298"/>
            <wp:effectExtent l="0" t="0" r="0" b="0"/>
            <wp:docPr id="33885359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735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ECCB" w14:textId="77777777" w:rsidR="00166C9A" w:rsidRDefault="00166C9A" w:rsidP="004868C0"/>
    <w:p w14:paraId="646E65CC" w14:textId="796F67EB" w:rsidR="00166C9A" w:rsidRDefault="00166C9A" w:rsidP="004868C0">
      <w:r>
        <w:t>Copy backup.SID.in to backup.SID</w:t>
      </w:r>
      <w:r>
        <w:rPr>
          <w:b/>
        </w:rPr>
        <w:t>BIN</w:t>
      </w:r>
      <w:r>
        <w:t>.in and edit it to remove all sapdata, oraarch, mirrolog, origlog and sapreorg filesystems:</w:t>
      </w:r>
    </w:p>
    <w:p w14:paraId="4F1F28DC" w14:textId="77777777" w:rsidR="00166C9A" w:rsidRDefault="00166C9A" w:rsidP="004868C0"/>
    <w:p w14:paraId="41F2A712" w14:textId="7420846D" w:rsidR="00166C9A" w:rsidRDefault="00166C9A" w:rsidP="004868C0">
      <w:r>
        <w:rPr>
          <w:noProof/>
          <w:lang w:val="fr-FR" w:eastAsia="fr-FR"/>
        </w:rPr>
        <w:lastRenderedPageBreak/>
        <w:drawing>
          <wp:inline distT="0" distB="0" distL="0" distR="0" wp14:anchorId="1E85356C" wp14:editId="199B0063">
            <wp:extent cx="5486400" cy="3095625"/>
            <wp:effectExtent l="0" t="0" r="0" b="9525"/>
            <wp:docPr id="7727792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F680F" w14:textId="77777777" w:rsidR="00D347BB" w:rsidRDefault="00D347BB" w:rsidP="004868C0"/>
    <w:p w14:paraId="619BDE9C" w14:textId="77777777" w:rsidR="00C909C2" w:rsidRDefault="00C909C2" w:rsidP="004868C0"/>
    <w:p w14:paraId="7F1A3437" w14:textId="77777777" w:rsidR="00C909C2" w:rsidRDefault="00C909C2" w:rsidP="004868C0"/>
    <w:p w14:paraId="799CCFB0" w14:textId="77777777" w:rsidR="00C909C2" w:rsidRPr="004868C0" w:rsidRDefault="00C909C2" w:rsidP="004868C0"/>
    <w:p w14:paraId="422C5CC9" w14:textId="77777777" w:rsidR="00B450A5" w:rsidRDefault="00B450A5" w:rsidP="001D3830"/>
    <w:p w14:paraId="422C5CCA" w14:textId="77777777" w:rsidR="00B450A5" w:rsidRDefault="00B450A5" w:rsidP="001D3830"/>
    <w:p w14:paraId="422C5CCB" w14:textId="77777777" w:rsidR="00B450A5" w:rsidRDefault="00B450A5" w:rsidP="001D3830"/>
    <w:p w14:paraId="422C5CCC" w14:textId="77777777" w:rsidR="00B450A5" w:rsidRDefault="00B450A5" w:rsidP="001D3830"/>
    <w:p w14:paraId="422C5CCD" w14:textId="77777777" w:rsidR="001D3830" w:rsidRPr="001D3830" w:rsidRDefault="001D3830" w:rsidP="001D3830"/>
    <w:bookmarkEnd w:id="2"/>
    <w:p w14:paraId="422C5CCE" w14:textId="77777777" w:rsidR="00435ACD" w:rsidRPr="005F6645" w:rsidRDefault="00435ACD" w:rsidP="007E7301">
      <w:pPr>
        <w:pStyle w:val="Listaconnmeros"/>
        <w:numPr>
          <w:ilvl w:val="0"/>
          <w:numId w:val="0"/>
        </w:numPr>
        <w:rPr>
          <w:rStyle w:val="Hipervnculo"/>
        </w:rPr>
      </w:pPr>
    </w:p>
    <w:sectPr w:rsidR="00435ACD" w:rsidRPr="005F6645" w:rsidSect="005747B4">
      <w:headerReference w:type="default" r:id="rId133"/>
      <w:footerReference w:type="default" r:id="rId134"/>
      <w:footerReference w:type="first" r:id="rId135"/>
      <w:pgSz w:w="11906" w:h="16838"/>
      <w:pgMar w:top="1418" w:right="1134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55BD86" w14:textId="77777777" w:rsidR="00CC48E9" w:rsidRDefault="00CC48E9" w:rsidP="00CA3405">
      <w:r>
        <w:separator/>
      </w:r>
    </w:p>
  </w:endnote>
  <w:endnote w:type="continuationSeparator" w:id="0">
    <w:p w14:paraId="3DB5B5F2" w14:textId="77777777" w:rsidR="00CC48E9" w:rsidRDefault="00CC48E9" w:rsidP="00CA34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C5D54" w14:textId="3F9F5C0C" w:rsidR="00F21235" w:rsidRPr="00493CA0" w:rsidRDefault="00F21235" w:rsidP="00493CA0">
    <w:pPr>
      <w:pBdr>
        <w:top w:val="single" w:sz="8" w:space="5" w:color="D9D9D9"/>
      </w:pBdr>
      <w:tabs>
        <w:tab w:val="center" w:pos="4536"/>
      </w:tabs>
      <w:spacing w:after="360"/>
      <w:jc w:val="both"/>
      <w:rPr>
        <w:rFonts w:eastAsia="Calibri" w:cs="Times New Roman"/>
        <w:sz w:val="18"/>
      </w:rPr>
    </w:pPr>
    <w:r>
      <w:rPr>
        <w:rFonts w:eastAsia="Calibri" w:cs="Times New Roman"/>
        <w:color w:val="808080"/>
        <w:sz w:val="18"/>
        <w:szCs w:val="20"/>
      </w:rPr>
      <w:fldChar w:fldCharType="begin"/>
    </w:r>
    <w:r>
      <w:rPr>
        <w:rFonts w:eastAsia="Calibri" w:cs="Times New Roman"/>
        <w:color w:val="808080"/>
        <w:sz w:val="18"/>
        <w:szCs w:val="20"/>
      </w:rPr>
      <w:instrText xml:space="preserve"> DATE  \@ "M/d/yyyy"  \* MERGEFORMAT </w:instrText>
    </w:r>
    <w:r>
      <w:rPr>
        <w:rFonts w:eastAsia="Calibri" w:cs="Times New Roman"/>
        <w:color w:val="808080"/>
        <w:sz w:val="18"/>
        <w:szCs w:val="20"/>
      </w:rPr>
      <w:fldChar w:fldCharType="separate"/>
    </w:r>
    <w:r w:rsidR="00D57FEB">
      <w:rPr>
        <w:rFonts w:eastAsia="Calibri" w:cs="Times New Roman"/>
        <w:noProof/>
        <w:color w:val="808080"/>
        <w:sz w:val="18"/>
        <w:szCs w:val="20"/>
      </w:rPr>
      <w:t>1/4/2024</w:t>
    </w:r>
    <w:r>
      <w:rPr>
        <w:rFonts w:eastAsia="Calibri" w:cs="Times New Roman"/>
        <w:color w:val="808080"/>
        <w:sz w:val="18"/>
        <w:szCs w:val="20"/>
      </w:rPr>
      <w:fldChar w:fldCharType="end"/>
    </w:r>
    <w:r w:rsidRPr="00A142CD">
      <w:rPr>
        <w:rFonts w:eastAsia="Calibri" w:cs="Times New Roman"/>
        <w:color w:val="808080"/>
        <w:sz w:val="18"/>
        <w:szCs w:val="20"/>
      </w:rPr>
      <w:ptab w:relativeTo="margin" w:alignment="center" w:leader="none"/>
    </w:r>
    <w:r w:rsidRPr="00A142CD">
      <w:rPr>
        <w:rFonts w:eastAsia="Calibri" w:cs="Times New Roman"/>
        <w:color w:val="808080"/>
        <w:sz w:val="18"/>
        <w:szCs w:val="20"/>
      </w:rPr>
      <w:t>©TeamWork</w:t>
    </w:r>
    <w:r w:rsidRPr="00A142CD">
      <w:rPr>
        <w:rFonts w:eastAsia="Calibri" w:cs="Times New Roman"/>
        <w:color w:val="808080"/>
        <w:sz w:val="18"/>
        <w:szCs w:val="20"/>
      </w:rPr>
      <w:ptab w:relativeTo="margin" w:alignment="right" w:leader="none"/>
    </w:r>
    <w:r w:rsidRPr="00A142CD">
      <w:rPr>
        <w:rFonts w:eastAsia="Calibri" w:cs="Times New Roman"/>
        <w:color w:val="808080"/>
        <w:sz w:val="18"/>
        <w:szCs w:val="20"/>
      </w:rPr>
      <w:t xml:space="preserve">[Page </w:t>
    </w:r>
    <w:r w:rsidRPr="00A142CD">
      <w:rPr>
        <w:rFonts w:eastAsia="Calibri" w:cs="Times New Roman"/>
        <w:color w:val="808080"/>
        <w:sz w:val="18"/>
        <w:szCs w:val="20"/>
      </w:rPr>
      <w:fldChar w:fldCharType="begin"/>
    </w:r>
    <w:r w:rsidRPr="00A142CD">
      <w:rPr>
        <w:rFonts w:eastAsia="Calibri" w:cs="Times New Roman"/>
        <w:color w:val="808080"/>
        <w:sz w:val="18"/>
        <w:szCs w:val="20"/>
      </w:rPr>
      <w:instrText xml:space="preserve"> PAGE  \* Arabic  \* MERGEFORMAT </w:instrText>
    </w:r>
    <w:r w:rsidRPr="00A142CD">
      <w:rPr>
        <w:rFonts w:eastAsia="Calibri" w:cs="Times New Roman"/>
        <w:color w:val="808080"/>
        <w:sz w:val="18"/>
        <w:szCs w:val="20"/>
      </w:rPr>
      <w:fldChar w:fldCharType="separate"/>
    </w:r>
    <w:r w:rsidR="00996666">
      <w:rPr>
        <w:rFonts w:eastAsia="Calibri" w:cs="Times New Roman"/>
        <w:noProof/>
        <w:color w:val="808080"/>
        <w:sz w:val="18"/>
        <w:szCs w:val="20"/>
      </w:rPr>
      <w:t>45</w:t>
    </w:r>
    <w:r w:rsidRPr="00A142CD">
      <w:rPr>
        <w:rFonts w:eastAsia="Calibri" w:cs="Times New Roman"/>
        <w:color w:val="808080"/>
        <w:sz w:val="18"/>
        <w:szCs w:val="20"/>
      </w:rPr>
      <w:fldChar w:fldCharType="end"/>
    </w:r>
    <w:r w:rsidRPr="00A142CD">
      <w:rPr>
        <w:rFonts w:eastAsia="Calibri" w:cs="Times New Roman"/>
        <w:color w:val="808080"/>
        <w:sz w:val="18"/>
        <w:szCs w:val="20"/>
      </w:rPr>
      <w:t xml:space="preserve"> </w:t>
    </w:r>
    <w:r>
      <w:rPr>
        <w:rFonts w:eastAsia="Calibri" w:cs="Times New Roman"/>
        <w:color w:val="808080"/>
        <w:sz w:val="18"/>
        <w:szCs w:val="20"/>
      </w:rPr>
      <w:t>of</w:t>
    </w:r>
    <w:r w:rsidRPr="00A142CD">
      <w:rPr>
        <w:rFonts w:eastAsia="Calibri" w:cs="Times New Roman"/>
        <w:color w:val="808080"/>
        <w:sz w:val="18"/>
        <w:szCs w:val="20"/>
      </w:rPr>
      <w:t xml:space="preserve"> </w:t>
    </w:r>
    <w:r w:rsidRPr="00A142CD">
      <w:rPr>
        <w:rFonts w:eastAsia="Calibri" w:cs="Times New Roman"/>
        <w:color w:val="808080"/>
        <w:sz w:val="18"/>
        <w:szCs w:val="20"/>
      </w:rPr>
      <w:fldChar w:fldCharType="begin"/>
    </w:r>
    <w:r w:rsidRPr="00A142CD">
      <w:rPr>
        <w:rFonts w:eastAsia="Calibri" w:cs="Times New Roman"/>
        <w:color w:val="808080"/>
        <w:sz w:val="18"/>
        <w:szCs w:val="20"/>
      </w:rPr>
      <w:instrText xml:space="preserve"> SECTIONPAGES  \* Arabic  \* MERGEFORMAT </w:instrText>
    </w:r>
    <w:r w:rsidRPr="00A142CD">
      <w:rPr>
        <w:rFonts w:eastAsia="Calibri" w:cs="Times New Roman"/>
        <w:color w:val="808080"/>
        <w:sz w:val="18"/>
        <w:szCs w:val="20"/>
      </w:rPr>
      <w:fldChar w:fldCharType="separate"/>
    </w:r>
    <w:r w:rsidR="006971A7">
      <w:rPr>
        <w:rFonts w:eastAsia="Calibri" w:cs="Times New Roman"/>
        <w:noProof/>
        <w:color w:val="808080"/>
        <w:sz w:val="18"/>
        <w:szCs w:val="20"/>
      </w:rPr>
      <w:t>45</w:t>
    </w:r>
    <w:r w:rsidRPr="00A142CD">
      <w:rPr>
        <w:rFonts w:eastAsia="Calibri" w:cs="Times New Roman"/>
        <w:color w:val="808080"/>
        <w:sz w:val="18"/>
        <w:szCs w:val="20"/>
      </w:rPr>
      <w:fldChar w:fldCharType="end"/>
    </w:r>
    <w:r w:rsidRPr="00A142CD">
      <w:rPr>
        <w:rFonts w:eastAsia="Calibri" w:cs="Times New Roman"/>
        <w:color w:val="808080"/>
        <w:sz w:val="18"/>
        <w:szCs w:val="20"/>
      </w:rPr>
      <w:t>]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2C5D55" w14:textId="77777777" w:rsidR="00F21235" w:rsidRPr="006D4A87" w:rsidRDefault="00F21235" w:rsidP="00452438">
    <w:pPr>
      <w:tabs>
        <w:tab w:val="center" w:pos="4535"/>
        <w:tab w:val="left" w:pos="7690"/>
      </w:tabs>
      <w:spacing w:before="240"/>
      <w:jc w:val="center"/>
      <w:rPr>
        <w:rFonts w:eastAsia="Calibri" w:cs="Times New Roman"/>
        <w:b/>
        <w:color w:val="808080"/>
        <w:sz w:val="14"/>
        <w:szCs w:val="14"/>
      </w:rPr>
    </w:pPr>
    <w:r w:rsidRPr="00171313">
      <w:rPr>
        <w:rFonts w:eastAsia="Calibri" w:cs="Times New Roman"/>
        <w:b/>
        <w:noProof/>
        <w:color w:val="808080"/>
        <w:sz w:val="14"/>
        <w:szCs w:val="14"/>
        <w:lang w:val="fr-FR"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2C5D5C" wp14:editId="422C5D5D">
              <wp:simplePos x="0" y="0"/>
              <wp:positionH relativeFrom="margin">
                <wp:posOffset>14605</wp:posOffset>
              </wp:positionH>
              <wp:positionV relativeFrom="paragraph">
                <wp:posOffset>5398</wp:posOffset>
              </wp:positionV>
              <wp:extent cx="5735320" cy="1050607"/>
              <wp:effectExtent l="0" t="0" r="17780" b="16510"/>
              <wp:wrapNone/>
              <wp:docPr id="14" name="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735320" cy="1050607"/>
                      </a:xfrm>
                      <a:prstGeom prst="rect">
                        <a:avLst/>
                      </a:prstGeom>
                      <a:noFill/>
                      <a:ln w="3175" cap="flat" cmpd="sng" algn="ctr">
                        <a:solidFill>
                          <a:sysClr val="window" lastClr="FFFFFF">
                            <a:lumMod val="75000"/>
                          </a:sysClr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a="http://schemas.openxmlformats.org/drawingml/2006/main" xmlns:pic="http://schemas.openxmlformats.org/drawingml/2006/picture" xmlns:a14="http://schemas.microsoft.com/office/drawing/2010/main">
          <w:pict>
            <v:rect id="Rectangle 14" style="position:absolute;margin-left:1.15pt;margin-top:.45pt;width:451.6pt;height:82.7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spid="_x0000_s1026" filled="f" strokecolor="#bfbfbf" strokeweight=".25pt" w14:anchorId="5F6249F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">
              <w10:wrap anchorx="margin"/>
            </v:rect>
          </w:pict>
        </mc:Fallback>
      </mc:AlternateContent>
    </w:r>
    <w:r w:rsidRPr="006D4A87">
      <w:rPr>
        <w:rFonts w:eastAsia="Calibri" w:cs="Times New Roman"/>
        <w:b/>
        <w:color w:val="808080"/>
        <w:sz w:val="14"/>
        <w:szCs w:val="14"/>
      </w:rPr>
      <w:t>COMPANY NAME</w:t>
    </w:r>
  </w:p>
  <w:p w14:paraId="422C5D56" w14:textId="77777777" w:rsidR="00F21235" w:rsidRPr="006D4A87" w:rsidRDefault="00F21235" w:rsidP="00452438">
    <w:pPr>
      <w:tabs>
        <w:tab w:val="center" w:pos="4535"/>
        <w:tab w:val="left" w:pos="7690"/>
      </w:tabs>
      <w:spacing w:before="60"/>
      <w:jc w:val="center"/>
      <w:rPr>
        <w:rFonts w:eastAsia="Calibri" w:cs="Times New Roman"/>
        <w:color w:val="808080"/>
        <w:sz w:val="14"/>
        <w:szCs w:val="14"/>
      </w:rPr>
    </w:pPr>
    <w:r w:rsidRPr="006D4A87">
      <w:rPr>
        <w:rFonts w:eastAsia="Calibri" w:cs="Times New Roman"/>
        <w:color w:val="808080"/>
        <w:sz w:val="14"/>
        <w:szCs w:val="14"/>
      </w:rPr>
      <w:t>address | 00000 CITY</w:t>
    </w:r>
  </w:p>
  <w:p w14:paraId="422C5D57" w14:textId="77777777" w:rsidR="00F21235" w:rsidRPr="004F0285" w:rsidRDefault="00F21235" w:rsidP="00452438">
    <w:pPr>
      <w:tabs>
        <w:tab w:val="center" w:pos="4535"/>
        <w:tab w:val="left" w:pos="7690"/>
      </w:tabs>
      <w:spacing w:before="60" w:after="1200"/>
      <w:jc w:val="center"/>
      <w:rPr>
        <w:rFonts w:eastAsia="Calibri" w:cs="Times New Roman"/>
        <w:noProof/>
        <w:color w:val="808080"/>
        <w:sz w:val="14"/>
        <w:szCs w:val="14"/>
        <w:lang w:eastAsia="fr-FR"/>
      </w:rPr>
    </w:pPr>
    <w:r w:rsidRPr="00171313">
      <w:rPr>
        <w:rFonts w:eastAsia="Calibri" w:cs="Times New Roman"/>
        <w:noProof/>
        <w:color w:val="000000"/>
        <w:sz w:val="12"/>
        <w:szCs w:val="14"/>
        <w:lang w:val="fr-FR" w:eastAsia="fr-FR"/>
      </w:rPr>
      <w:drawing>
        <wp:anchor distT="0" distB="0" distL="114300" distR="114300" simplePos="0" relativeHeight="251660288" behindDoc="0" locked="0" layoutInCell="1" allowOverlap="1" wp14:anchorId="422C5D5E" wp14:editId="422C5D5F">
          <wp:simplePos x="0" y="0"/>
          <wp:positionH relativeFrom="margin">
            <wp:posOffset>2984500</wp:posOffset>
          </wp:positionH>
          <wp:positionV relativeFrom="paragraph">
            <wp:posOffset>178681</wp:posOffset>
          </wp:positionV>
          <wp:extent cx="170180" cy="170180"/>
          <wp:effectExtent l="0" t="0" r="1270" b="1270"/>
          <wp:wrapNone/>
          <wp:docPr id="6" name="Image 6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linkedin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180" cy="1701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71313">
      <w:rPr>
        <w:rFonts w:eastAsia="Calibri" w:cs="Times New Roman"/>
        <w:noProof/>
        <w:color w:val="000000"/>
        <w:sz w:val="14"/>
        <w:szCs w:val="14"/>
        <w:lang w:val="fr-FR" w:eastAsia="fr-FR"/>
      </w:rPr>
      <w:drawing>
        <wp:anchor distT="0" distB="0" distL="114300" distR="114300" simplePos="0" relativeHeight="251661312" behindDoc="0" locked="0" layoutInCell="1" allowOverlap="1" wp14:anchorId="422C5D60" wp14:editId="422C5D61">
          <wp:simplePos x="0" y="0"/>
          <wp:positionH relativeFrom="column">
            <wp:posOffset>2755265</wp:posOffset>
          </wp:positionH>
          <wp:positionV relativeFrom="paragraph">
            <wp:posOffset>181999</wp:posOffset>
          </wp:positionV>
          <wp:extent cx="170815" cy="170815"/>
          <wp:effectExtent l="0" t="0" r="635" b="635"/>
          <wp:wrapNone/>
          <wp:docPr id="7" name="Image 7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twitter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815" cy="1708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hyperlink r:id="rId5" w:history="1">
      <w:r w:rsidR="74D98E7D" w:rsidRPr="004F0285">
        <w:rPr>
          <w:rFonts w:eastAsia="Calibri" w:cs="Times New Roman"/>
          <w:noProof/>
          <w:color w:val="0563C1"/>
          <w:sz w:val="14"/>
          <w:szCs w:val="14"/>
          <w:u w:val="single"/>
          <w:lang w:eastAsia="fr-FR"/>
        </w:rPr>
        <w:t>www.teamwork.net</w:t>
      </w:r>
    </w:hyperlink>
    <w:r w:rsidR="74D98E7D" w:rsidRPr="004F0285">
      <w:rPr>
        <w:rFonts w:eastAsia="Calibri" w:cs="Times New Roman"/>
        <w:noProof/>
        <w:color w:val="808080"/>
        <w:sz w:val="14"/>
        <w:szCs w:val="14"/>
        <w:lang w:eastAsia="fr-F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416CE8" w14:textId="77777777" w:rsidR="00CC48E9" w:rsidRDefault="00CC48E9" w:rsidP="00CA3405">
      <w:r>
        <w:separator/>
      </w:r>
    </w:p>
  </w:footnote>
  <w:footnote w:type="continuationSeparator" w:id="0">
    <w:p w14:paraId="27363A10" w14:textId="77777777" w:rsidR="00CC48E9" w:rsidRDefault="00CC48E9" w:rsidP="00CA340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1" w:type="pct"/>
      <w:jc w:val="center"/>
      <w:tblBorders>
        <w:left w:val="single" w:sz="8" w:space="0" w:color="BFBFBF"/>
        <w:insideH w:val="single" w:sz="8" w:space="0" w:color="BFBFBF"/>
        <w:insideV w:val="single" w:sz="8" w:space="0" w:color="BFBFBF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4033"/>
      <w:gridCol w:w="2599"/>
      <w:gridCol w:w="2724"/>
    </w:tblGrid>
    <w:tr w:rsidR="00F21235" w:rsidRPr="00A76F01" w14:paraId="422C5D52" w14:textId="77777777" w:rsidTr="74D98E7D">
      <w:trPr>
        <w:cantSplit/>
        <w:trHeight w:val="858"/>
        <w:jc w:val="center"/>
      </w:trPr>
      <w:sdt>
        <w:sdtPr>
          <w:rPr>
            <w:rFonts w:eastAsia="Times New Roman" w:cs="Segoe UI"/>
            <w:i/>
            <w:color w:val="808080"/>
            <w:szCs w:val="20"/>
            <w:lang w:eastAsia="fr-FR"/>
          </w:rPr>
          <w:alias w:val="Titre "/>
          <w:tag w:val=""/>
          <w:id w:val="-722288274"/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Content>
          <w:tc>
            <w:tcPr>
              <w:tcW w:w="2155" w:type="pct"/>
              <w:tcBorders>
                <w:top w:val="nil"/>
                <w:left w:val="nil"/>
                <w:bottom w:val="single" w:sz="6" w:space="0" w:color="D9D9D9"/>
                <w:right w:val="nil"/>
              </w:tcBorders>
              <w:vAlign w:val="center"/>
            </w:tcPr>
            <w:p w14:paraId="422C5D4F" w14:textId="77777777" w:rsidR="00F21235" w:rsidRPr="00343692" w:rsidRDefault="00F21235" w:rsidP="0038436F">
              <w:pPr>
                <w:keepLines/>
                <w:suppressLineNumbers/>
                <w:rPr>
                  <w:rFonts w:eastAsia="Times New Roman" w:cs="Segoe UI"/>
                  <w:i/>
                  <w:color w:val="808080"/>
                  <w:szCs w:val="20"/>
                  <w:lang w:eastAsia="fr-FR"/>
                </w:rPr>
              </w:pPr>
              <w:r>
                <w:rPr>
                  <w:rFonts w:eastAsia="Times New Roman" w:cs="Segoe UI"/>
                  <w:i/>
                  <w:color w:val="808080"/>
                  <w:szCs w:val="20"/>
                  <w:lang w:eastAsia="fr-FR"/>
                </w:rPr>
                <w:t>AIX – NIM install from mksysb</w:t>
              </w:r>
            </w:p>
          </w:tc>
        </w:sdtContent>
      </w:sdt>
      <w:tc>
        <w:tcPr>
          <w:tcW w:w="1389" w:type="pct"/>
          <w:tcBorders>
            <w:top w:val="nil"/>
            <w:left w:val="nil"/>
            <w:bottom w:val="single" w:sz="6" w:space="0" w:color="D9D9D9" w:themeColor="background1" w:themeShade="D9"/>
          </w:tcBorders>
          <w:vAlign w:val="center"/>
        </w:tcPr>
        <w:p w14:paraId="422C5D50" w14:textId="77777777" w:rsidR="00F21235" w:rsidRPr="00A76F01" w:rsidRDefault="74D98E7D" w:rsidP="0038436F">
          <w:pPr>
            <w:keepLines/>
            <w:suppressLineNumbers/>
            <w:jc w:val="center"/>
            <w:rPr>
              <w:rFonts w:eastAsia="Times New Roman" w:cs="Segoe UI"/>
              <w:szCs w:val="20"/>
              <w:lang w:val="fr-BE" w:eastAsia="fr-FR"/>
            </w:rPr>
          </w:pPr>
          <w:r>
            <w:rPr>
              <w:noProof/>
              <w:lang w:val="fr-FR" w:eastAsia="fr-FR"/>
            </w:rPr>
            <w:drawing>
              <wp:inline distT="0" distB="0" distL="0" distR="0" wp14:anchorId="422C5D58" wp14:editId="4122A677">
                <wp:extent cx="1561202" cy="317455"/>
                <wp:effectExtent l="0" t="0" r="1270" b="6985"/>
                <wp:docPr id="235221614" name="Picture 2" descr="C:\Users\A6145984\Desktop\Temp\images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1202" cy="3174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456" w:type="pct"/>
          <w:tcBorders>
            <w:top w:val="nil"/>
            <w:bottom w:val="single" w:sz="6" w:space="0" w:color="D9D9D9" w:themeColor="background1" w:themeShade="D9"/>
          </w:tcBorders>
          <w:vAlign w:val="center"/>
        </w:tcPr>
        <w:p w14:paraId="422C5D51" w14:textId="77777777" w:rsidR="00F21235" w:rsidRPr="00A76F01" w:rsidRDefault="74D98E7D" w:rsidP="0038436F">
          <w:pPr>
            <w:jc w:val="right"/>
            <w:rPr>
              <w:rFonts w:eastAsia="Times New Roman" w:cs="Times New Roman"/>
            </w:rPr>
          </w:pPr>
          <w:r>
            <w:rPr>
              <w:noProof/>
              <w:lang w:val="fr-FR" w:eastAsia="fr-FR"/>
            </w:rPr>
            <w:drawing>
              <wp:inline distT="0" distB="0" distL="0" distR="0" wp14:anchorId="422C5D5A" wp14:editId="0AF34E97">
                <wp:extent cx="1561619" cy="174929"/>
                <wp:effectExtent l="0" t="0" r="635" b="0"/>
                <wp:docPr id="905157172" name="Imag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 5"/>
                        <pic:cNvPicPr/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61619" cy="17492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14:paraId="422C5D53" w14:textId="77777777" w:rsidR="00F21235" w:rsidRPr="005747B4" w:rsidRDefault="00F21235" w:rsidP="00CA3405">
    <w:pPr>
      <w:rPr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1"/>
    <w:multiLevelType w:val="singleLevel"/>
    <w:tmpl w:val="EFD8E6E4"/>
    <w:lvl w:ilvl="0">
      <w:start w:val="1"/>
      <w:numFmt w:val="bullet"/>
      <w:lvlText w:val=""/>
      <w:lvlJc w:val="left"/>
      <w:pPr>
        <w:ind w:left="1985" w:hanging="360"/>
      </w:pPr>
      <w:rPr>
        <w:rFonts w:ascii="Wingdings" w:hAnsi="Wingdings" w:hint="default"/>
        <w:color w:val="00B0F0"/>
        <w:sz w:val="16"/>
      </w:rPr>
    </w:lvl>
  </w:abstractNum>
  <w:abstractNum w:abstractNumId="1" w15:restartNumberingAfterBreak="0">
    <w:nsid w:val="FFFFFF82"/>
    <w:multiLevelType w:val="multilevel"/>
    <w:tmpl w:val="F61402C8"/>
    <w:lvl w:ilvl="0">
      <w:start w:val="1"/>
      <w:numFmt w:val="bullet"/>
      <w:lvlText w:val=""/>
      <w:lvlJc w:val="left"/>
      <w:pPr>
        <w:ind w:left="1636" w:hanging="360"/>
      </w:pPr>
      <w:rPr>
        <w:rFonts w:ascii="Wingdings" w:hAnsi="Wingdings" w:hint="default"/>
        <w:color w:val="0F6FC6" w:themeColor="accent1"/>
        <w:sz w:val="1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83"/>
    <w:multiLevelType w:val="multilevel"/>
    <w:tmpl w:val="72A49F4E"/>
    <w:lvl w:ilvl="0">
      <w:start w:val="1"/>
      <w:numFmt w:val="bullet"/>
      <w:lvlText w:val=""/>
      <w:lvlJc w:val="left"/>
      <w:pPr>
        <w:ind w:left="1353" w:hanging="360"/>
      </w:pPr>
      <w:rPr>
        <w:rFonts w:ascii="Wingdings" w:hAnsi="Wingdings" w:hint="default"/>
        <w:color w:val="162049"/>
        <w:sz w:val="18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D7A3F3D"/>
    <w:multiLevelType w:val="multilevel"/>
    <w:tmpl w:val="B28AED7C"/>
    <w:numStyleLink w:val="Style1"/>
  </w:abstractNum>
  <w:abstractNum w:abstractNumId="4" w15:restartNumberingAfterBreak="0">
    <w:nsid w:val="0F6B24BA"/>
    <w:multiLevelType w:val="multilevel"/>
    <w:tmpl w:val="B28AED7C"/>
    <w:styleLink w:val="Style1"/>
    <w:lvl w:ilvl="0">
      <w:start w:val="1"/>
      <w:numFmt w:val="bullet"/>
      <w:pStyle w:val="Listaconvietas"/>
      <w:lvlText w:val=""/>
      <w:lvlJc w:val="left"/>
      <w:pPr>
        <w:ind w:left="992" w:hanging="283"/>
      </w:pPr>
      <w:rPr>
        <w:rFonts w:ascii="Wingdings" w:hAnsi="Wingdings" w:hint="default"/>
        <w:color w:val="0097DD"/>
        <w:sz w:val="20"/>
        <w:u w:color="0097DD"/>
      </w:rPr>
    </w:lvl>
    <w:lvl w:ilvl="1">
      <w:start w:val="1"/>
      <w:numFmt w:val="bullet"/>
      <w:pStyle w:val="Listaconvietas2"/>
      <w:lvlText w:val=""/>
      <w:lvlJc w:val="left"/>
      <w:pPr>
        <w:ind w:left="1276" w:hanging="284"/>
      </w:pPr>
      <w:rPr>
        <w:rFonts w:ascii="Wingdings" w:hAnsi="Wingdings" w:hint="default"/>
        <w:color w:val="162049"/>
        <w:sz w:val="18"/>
      </w:rPr>
    </w:lvl>
    <w:lvl w:ilvl="2">
      <w:start w:val="1"/>
      <w:numFmt w:val="bullet"/>
      <w:pStyle w:val="Listaconvietas3"/>
      <w:lvlText w:val=""/>
      <w:lvlJc w:val="left"/>
      <w:pPr>
        <w:ind w:left="1559" w:hanging="283"/>
      </w:pPr>
      <w:rPr>
        <w:rFonts w:ascii="Wingdings" w:hAnsi="Wingdings" w:hint="default"/>
        <w:color w:val="0F6FC6" w:themeColor="accent1"/>
        <w:sz w:val="18"/>
      </w:rPr>
    </w:lvl>
    <w:lvl w:ilvl="3">
      <w:start w:val="1"/>
      <w:numFmt w:val="bullet"/>
      <w:pStyle w:val="Listaconvietas4"/>
      <w:lvlText w:val=""/>
      <w:lvlJc w:val="left"/>
      <w:pPr>
        <w:ind w:left="1843" w:hanging="284"/>
      </w:pPr>
      <w:rPr>
        <w:rFonts w:ascii="Wingdings" w:hAnsi="Wingdings" w:hint="default"/>
        <w:color w:val="0097DD"/>
        <w:sz w:val="16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9276D5"/>
    <w:multiLevelType w:val="multilevel"/>
    <w:tmpl w:val="277E8B52"/>
    <w:numStyleLink w:val="StyledelistenumrosTW"/>
  </w:abstractNum>
  <w:abstractNum w:abstractNumId="6" w15:restartNumberingAfterBreak="0">
    <w:nsid w:val="0FDF1834"/>
    <w:multiLevelType w:val="hybridMultilevel"/>
    <w:tmpl w:val="88B2845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B367D2"/>
    <w:multiLevelType w:val="hybridMultilevel"/>
    <w:tmpl w:val="02A00A28"/>
    <w:lvl w:ilvl="0" w:tplc="CC8465AC">
      <w:start w:val="1"/>
      <w:numFmt w:val="bullet"/>
      <w:lvlText w:val="-"/>
      <w:lvlJc w:val="left"/>
      <w:pPr>
        <w:ind w:left="720" w:hanging="360"/>
      </w:pPr>
      <w:rPr>
        <w:rFonts w:ascii="Verdana" w:eastAsiaTheme="minorHAnsi" w:hAnsi="Verdan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5A23E6"/>
    <w:multiLevelType w:val="multilevel"/>
    <w:tmpl w:val="040C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17C221AA"/>
    <w:multiLevelType w:val="hybridMultilevel"/>
    <w:tmpl w:val="41C8FDF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8260C4E"/>
    <w:multiLevelType w:val="hybridMultilevel"/>
    <w:tmpl w:val="B28AED7C"/>
    <w:numStyleLink w:val="Style1"/>
  </w:abstractNum>
  <w:abstractNum w:abstractNumId="11" w15:restartNumberingAfterBreak="0">
    <w:nsid w:val="18495FE7"/>
    <w:multiLevelType w:val="multilevel"/>
    <w:tmpl w:val="B28AED7C"/>
    <w:numStyleLink w:val="Style1"/>
  </w:abstractNum>
  <w:abstractNum w:abstractNumId="12" w15:restartNumberingAfterBreak="0">
    <w:nsid w:val="1C0E7C76"/>
    <w:multiLevelType w:val="hybridMultilevel"/>
    <w:tmpl w:val="277E8B52"/>
    <w:styleLink w:val="StyledelistenumrosTW"/>
    <w:lvl w:ilvl="0" w:tplc="43B625E2">
      <w:start w:val="1"/>
      <w:numFmt w:val="decimal"/>
      <w:lvlText w:val="%1."/>
      <w:lvlJc w:val="left"/>
      <w:pPr>
        <w:tabs>
          <w:tab w:val="num" w:pos="992"/>
        </w:tabs>
        <w:ind w:left="992" w:hanging="283"/>
      </w:pPr>
      <w:rPr>
        <w:rFonts w:ascii="Verdana" w:hAnsi="Verdana" w:hint="default"/>
        <w:b/>
        <w:i w:val="0"/>
        <w:color w:val="0097DD"/>
        <w:sz w:val="20"/>
        <w:u w:val="none"/>
      </w:rPr>
    </w:lvl>
    <w:lvl w:ilvl="1" w:tplc="D29099FA">
      <w:start w:val="1"/>
      <w:numFmt w:val="upperLetter"/>
      <w:lvlText w:val="%2)"/>
      <w:lvlJc w:val="left"/>
      <w:pPr>
        <w:tabs>
          <w:tab w:val="num" w:pos="1276"/>
        </w:tabs>
        <w:ind w:left="1276" w:hanging="284"/>
      </w:pPr>
      <w:rPr>
        <w:rFonts w:ascii="Verdana" w:hAnsi="Verdana" w:hint="default"/>
        <w:b w:val="0"/>
        <w:i w:val="0"/>
        <w:color w:val="162049"/>
        <w:sz w:val="18"/>
        <w:u w:val="none"/>
      </w:rPr>
    </w:lvl>
    <w:lvl w:ilvl="2" w:tplc="B906D320">
      <w:start w:val="1"/>
      <w:numFmt w:val="lowerLetter"/>
      <w:lvlText w:val="%3)"/>
      <w:lvlJc w:val="left"/>
      <w:pPr>
        <w:tabs>
          <w:tab w:val="num" w:pos="1559"/>
        </w:tabs>
        <w:ind w:left="1559" w:hanging="283"/>
      </w:pPr>
      <w:rPr>
        <w:rFonts w:ascii="Verdana" w:hAnsi="Verdana" w:hint="default"/>
        <w:b w:val="0"/>
        <w:i w:val="0"/>
        <w:color w:val="4472C4"/>
        <w:sz w:val="18"/>
        <w:u w:val="none"/>
      </w:rPr>
    </w:lvl>
    <w:lvl w:ilvl="3" w:tplc="139EE0D4">
      <w:start w:val="1"/>
      <w:numFmt w:val="lowerRoman"/>
      <w:lvlText w:val="%4"/>
      <w:lvlJc w:val="left"/>
      <w:pPr>
        <w:tabs>
          <w:tab w:val="num" w:pos="1843"/>
        </w:tabs>
        <w:ind w:left="1843" w:hanging="284"/>
      </w:pPr>
      <w:rPr>
        <w:rFonts w:ascii="Verdana" w:hAnsi="Verdana" w:hint="default"/>
        <w:b w:val="0"/>
        <w:i w:val="0"/>
        <w:color w:val="00B0F0"/>
        <w:sz w:val="16"/>
      </w:rPr>
    </w:lvl>
    <w:lvl w:ilvl="4" w:tplc="BE462210">
      <w:start w:val="1"/>
      <w:numFmt w:val="bullet"/>
      <w:lvlText w:val="○"/>
      <w:lvlJc w:val="left"/>
      <w:pPr>
        <w:tabs>
          <w:tab w:val="num" w:pos="2126"/>
        </w:tabs>
        <w:ind w:left="2126" w:hanging="283"/>
      </w:pPr>
      <w:rPr>
        <w:rFonts w:ascii="Times New Roman" w:hAnsi="Times New Roman" w:cs="Times New Roman" w:hint="default"/>
        <w:color w:val="C00000"/>
        <w:sz w:val="12"/>
      </w:rPr>
    </w:lvl>
    <w:lvl w:ilvl="5" w:tplc="3D30C5A2">
      <w:start w:val="1"/>
      <w:numFmt w:val="bullet"/>
      <w:lvlText w:val=""/>
      <w:lvlJc w:val="left"/>
      <w:pPr>
        <w:tabs>
          <w:tab w:val="num" w:pos="3686"/>
        </w:tabs>
        <w:ind w:left="3688" w:hanging="286"/>
      </w:pPr>
      <w:rPr>
        <w:rFonts w:ascii="Wingdings" w:hAnsi="Wingdings" w:hint="default"/>
        <w:color w:val="auto"/>
      </w:rPr>
    </w:lvl>
    <w:lvl w:ilvl="6" w:tplc="70C6CD88">
      <w:start w:val="1"/>
      <w:numFmt w:val="bullet"/>
      <w:lvlText w:val=""/>
      <w:lvlJc w:val="left"/>
      <w:pPr>
        <w:tabs>
          <w:tab w:val="num" w:pos="3969"/>
        </w:tabs>
        <w:ind w:left="3969" w:hanging="283"/>
      </w:pPr>
      <w:rPr>
        <w:rFonts w:ascii="Symbol" w:hAnsi="Symbol" w:hint="default"/>
        <w:color w:val="auto"/>
      </w:rPr>
    </w:lvl>
    <w:lvl w:ilvl="7" w:tplc="5FE07C1E">
      <w:start w:val="1"/>
      <w:numFmt w:val="bullet"/>
      <w:lvlText w:val=""/>
      <w:lvlJc w:val="left"/>
      <w:pPr>
        <w:tabs>
          <w:tab w:val="num" w:pos="4253"/>
        </w:tabs>
        <w:ind w:left="4253" w:hanging="284"/>
      </w:pPr>
      <w:rPr>
        <w:rFonts w:ascii="Symbol" w:hAnsi="Symbol" w:hint="default"/>
        <w:color w:val="auto"/>
      </w:rPr>
    </w:lvl>
    <w:lvl w:ilvl="8" w:tplc="F95CCA7E">
      <w:start w:val="1"/>
      <w:numFmt w:val="bullet"/>
      <w:lvlText w:val=""/>
      <w:lvlJc w:val="left"/>
      <w:pPr>
        <w:tabs>
          <w:tab w:val="num" w:pos="4536"/>
        </w:tabs>
        <w:ind w:left="4536" w:hanging="283"/>
      </w:pPr>
      <w:rPr>
        <w:rFonts w:ascii="Symbol" w:hAnsi="Symbol" w:hint="default"/>
        <w:color w:val="auto"/>
      </w:rPr>
    </w:lvl>
  </w:abstractNum>
  <w:abstractNum w:abstractNumId="13" w15:restartNumberingAfterBreak="0">
    <w:nsid w:val="1CE53797"/>
    <w:multiLevelType w:val="multilevel"/>
    <w:tmpl w:val="993E5A72"/>
    <w:styleLink w:val="StylepucesTW"/>
    <w:lvl w:ilvl="0">
      <w:start w:val="1"/>
      <w:numFmt w:val="bullet"/>
      <w:lvlText w:val=""/>
      <w:lvlJc w:val="left"/>
      <w:pPr>
        <w:ind w:left="1068" w:hanging="360"/>
      </w:pPr>
      <w:rPr>
        <w:rFonts w:ascii="Wingdings 3" w:hAnsi="Wingdings 3" w:hint="default"/>
        <w:color w:val="0097DD"/>
        <w:sz w:val="18"/>
      </w:rPr>
    </w:lvl>
    <w:lvl w:ilvl="1">
      <w:start w:val="1"/>
      <w:numFmt w:val="bullet"/>
      <w:lvlText w:val=""/>
      <w:lvlJc w:val="left"/>
      <w:pPr>
        <w:ind w:left="1776" w:hanging="360"/>
      </w:pPr>
      <w:rPr>
        <w:rFonts w:ascii="Wingdings 3" w:hAnsi="Wingdings 3" w:hint="default"/>
        <w:color w:val="162049"/>
      </w:rPr>
    </w:lvl>
    <w:lvl w:ilvl="2">
      <w:start w:val="1"/>
      <w:numFmt w:val="bullet"/>
      <w:lvlText w:val=""/>
      <w:lvlJc w:val="left"/>
      <w:pPr>
        <w:ind w:left="2484" w:hanging="360"/>
      </w:pPr>
      <w:rPr>
        <w:rFonts w:ascii="Wingdings 3" w:hAnsi="Wingdings 3" w:hint="default"/>
        <w:color w:val="0F6FC6" w:themeColor="accent1"/>
      </w:rPr>
    </w:lvl>
    <w:lvl w:ilvl="3">
      <w:start w:val="1"/>
      <w:numFmt w:val="bullet"/>
      <w:lvlText w:val=""/>
      <w:lvlJc w:val="left"/>
      <w:pPr>
        <w:ind w:left="3192" w:hanging="360"/>
      </w:pPr>
      <w:rPr>
        <w:rFonts w:ascii="Wingdings 3" w:hAnsi="Wingdings 3" w:hint="default"/>
        <w:color w:val="00B0F0"/>
      </w:rPr>
    </w:lvl>
    <w:lvl w:ilvl="4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5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82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989" w:hanging="360"/>
      </w:pPr>
      <w:rPr>
        <w:rFonts w:ascii="Wingdings" w:hAnsi="Wingdings" w:hint="default"/>
      </w:rPr>
    </w:lvl>
  </w:abstractNum>
  <w:abstractNum w:abstractNumId="14" w15:restartNumberingAfterBreak="0">
    <w:nsid w:val="1F5D6968"/>
    <w:multiLevelType w:val="hybridMultilevel"/>
    <w:tmpl w:val="A320B422"/>
    <w:lvl w:ilvl="0" w:tplc="9D8EBEC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FE6677D"/>
    <w:multiLevelType w:val="multilevel"/>
    <w:tmpl w:val="B28AED7C"/>
    <w:numStyleLink w:val="Style1"/>
  </w:abstractNum>
  <w:abstractNum w:abstractNumId="16" w15:restartNumberingAfterBreak="0">
    <w:nsid w:val="20C9086A"/>
    <w:multiLevelType w:val="multilevel"/>
    <w:tmpl w:val="277E8B52"/>
    <w:numStyleLink w:val="StyledelistenumrosTW"/>
  </w:abstractNum>
  <w:abstractNum w:abstractNumId="17" w15:restartNumberingAfterBreak="0">
    <w:nsid w:val="248C526C"/>
    <w:multiLevelType w:val="hybridMultilevel"/>
    <w:tmpl w:val="A0C6758C"/>
    <w:lvl w:ilvl="0" w:tplc="F652618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B4083D"/>
    <w:multiLevelType w:val="multilevel"/>
    <w:tmpl w:val="B28AED7C"/>
    <w:numStyleLink w:val="Style1"/>
  </w:abstractNum>
  <w:abstractNum w:abstractNumId="19" w15:restartNumberingAfterBreak="0">
    <w:nsid w:val="2C562459"/>
    <w:multiLevelType w:val="multilevel"/>
    <w:tmpl w:val="277E8B52"/>
    <w:numStyleLink w:val="StyledelistenumrosTW"/>
  </w:abstractNum>
  <w:abstractNum w:abstractNumId="20" w15:restartNumberingAfterBreak="0">
    <w:nsid w:val="393F5353"/>
    <w:multiLevelType w:val="multilevel"/>
    <w:tmpl w:val="B28AED7C"/>
    <w:numStyleLink w:val="Style1"/>
  </w:abstractNum>
  <w:abstractNum w:abstractNumId="21" w15:restartNumberingAfterBreak="0">
    <w:nsid w:val="42B84F9C"/>
    <w:multiLevelType w:val="hybridMultilevel"/>
    <w:tmpl w:val="B28AED7C"/>
    <w:numStyleLink w:val="Style1"/>
  </w:abstractNum>
  <w:abstractNum w:abstractNumId="22" w15:restartNumberingAfterBreak="0">
    <w:nsid w:val="483975B5"/>
    <w:multiLevelType w:val="hybridMultilevel"/>
    <w:tmpl w:val="D5BC0FD8"/>
    <w:lvl w:ilvl="0" w:tplc="42400500">
      <w:start w:val="1"/>
      <w:numFmt w:val="upperLetter"/>
      <w:lvlText w:val="%1."/>
      <w:lvlJc w:val="left"/>
      <w:pPr>
        <w:ind w:left="2138" w:hanging="360"/>
      </w:pPr>
    </w:lvl>
    <w:lvl w:ilvl="1" w:tplc="040C0003" w:tentative="1">
      <w:start w:val="1"/>
      <w:numFmt w:val="lowerLetter"/>
      <w:lvlText w:val="%2."/>
      <w:lvlJc w:val="left"/>
      <w:pPr>
        <w:ind w:left="2858" w:hanging="360"/>
      </w:pPr>
    </w:lvl>
    <w:lvl w:ilvl="2" w:tplc="040C0005" w:tentative="1">
      <w:start w:val="1"/>
      <w:numFmt w:val="lowerRoman"/>
      <w:lvlText w:val="%3."/>
      <w:lvlJc w:val="right"/>
      <w:pPr>
        <w:ind w:left="3578" w:hanging="180"/>
      </w:pPr>
    </w:lvl>
    <w:lvl w:ilvl="3" w:tplc="040C0001" w:tentative="1">
      <w:start w:val="1"/>
      <w:numFmt w:val="decimal"/>
      <w:lvlText w:val="%4."/>
      <w:lvlJc w:val="left"/>
      <w:pPr>
        <w:ind w:left="4298" w:hanging="360"/>
      </w:pPr>
    </w:lvl>
    <w:lvl w:ilvl="4" w:tplc="040C0003" w:tentative="1">
      <w:start w:val="1"/>
      <w:numFmt w:val="lowerLetter"/>
      <w:lvlText w:val="%5."/>
      <w:lvlJc w:val="left"/>
      <w:pPr>
        <w:ind w:left="5018" w:hanging="360"/>
      </w:pPr>
    </w:lvl>
    <w:lvl w:ilvl="5" w:tplc="040C0005" w:tentative="1">
      <w:start w:val="1"/>
      <w:numFmt w:val="lowerRoman"/>
      <w:lvlText w:val="%6."/>
      <w:lvlJc w:val="right"/>
      <w:pPr>
        <w:ind w:left="5738" w:hanging="180"/>
      </w:pPr>
    </w:lvl>
    <w:lvl w:ilvl="6" w:tplc="040C0001" w:tentative="1">
      <w:start w:val="1"/>
      <w:numFmt w:val="decimal"/>
      <w:lvlText w:val="%7."/>
      <w:lvlJc w:val="left"/>
      <w:pPr>
        <w:ind w:left="6458" w:hanging="360"/>
      </w:pPr>
    </w:lvl>
    <w:lvl w:ilvl="7" w:tplc="040C0003" w:tentative="1">
      <w:start w:val="1"/>
      <w:numFmt w:val="lowerLetter"/>
      <w:lvlText w:val="%8."/>
      <w:lvlJc w:val="left"/>
      <w:pPr>
        <w:ind w:left="7178" w:hanging="360"/>
      </w:pPr>
    </w:lvl>
    <w:lvl w:ilvl="8" w:tplc="040C0005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23" w15:restartNumberingAfterBreak="0">
    <w:nsid w:val="4888519B"/>
    <w:multiLevelType w:val="hybridMultilevel"/>
    <w:tmpl w:val="73DAF27E"/>
    <w:lvl w:ilvl="0" w:tplc="A838FA56">
      <w:start w:val="1"/>
      <w:numFmt w:val="decimal"/>
      <w:pStyle w:val="Listaconnmeros"/>
      <w:lvlText w:val="%1."/>
      <w:lvlJc w:val="left"/>
      <w:pPr>
        <w:tabs>
          <w:tab w:val="num" w:pos="992"/>
        </w:tabs>
        <w:ind w:left="992" w:hanging="425"/>
      </w:pPr>
      <w:rPr>
        <w:rFonts w:ascii="Verdana" w:hAnsi="Verdana" w:hint="default"/>
        <w:b/>
        <w:i w:val="0"/>
        <w:color w:val="0097DD"/>
        <w:sz w:val="20"/>
        <w:u w:val="none"/>
      </w:rPr>
    </w:lvl>
    <w:lvl w:ilvl="1" w:tplc="7A50E12A">
      <w:start w:val="1"/>
      <w:numFmt w:val="upperLetter"/>
      <w:pStyle w:val="Listaconnmeros2"/>
      <w:lvlText w:val="%2 )"/>
      <w:lvlJc w:val="left"/>
      <w:pPr>
        <w:tabs>
          <w:tab w:val="num" w:pos="1276"/>
        </w:tabs>
        <w:ind w:left="1276" w:hanging="284"/>
      </w:pPr>
      <w:rPr>
        <w:rFonts w:hint="default"/>
        <w:color w:val="162049"/>
        <w:u w:val="none"/>
      </w:rPr>
    </w:lvl>
    <w:lvl w:ilvl="2" w:tplc="C1126D52">
      <w:start w:val="1"/>
      <w:numFmt w:val="lowerLetter"/>
      <w:pStyle w:val="Listaconnmeros3"/>
      <w:lvlText w:val="%3)"/>
      <w:lvlJc w:val="left"/>
      <w:pPr>
        <w:tabs>
          <w:tab w:val="num" w:pos="1559"/>
        </w:tabs>
        <w:ind w:left="1559" w:hanging="283"/>
      </w:pPr>
      <w:rPr>
        <w:rFonts w:hint="default"/>
        <w:color w:val="4472C4"/>
        <w:u w:val="none"/>
      </w:rPr>
    </w:lvl>
    <w:lvl w:ilvl="3" w:tplc="7AF6C346">
      <w:start w:val="1"/>
      <w:numFmt w:val="lowerRoman"/>
      <w:pStyle w:val="Listaconnmeros4"/>
      <w:lvlText w:val="%4"/>
      <w:lvlJc w:val="left"/>
      <w:pPr>
        <w:tabs>
          <w:tab w:val="num" w:pos="1843"/>
        </w:tabs>
        <w:ind w:left="1843" w:hanging="284"/>
      </w:pPr>
      <w:rPr>
        <w:rFonts w:hint="default"/>
        <w:color w:val="00B0F0"/>
      </w:rPr>
    </w:lvl>
    <w:lvl w:ilvl="4" w:tplc="E73A5890">
      <w:start w:val="1"/>
      <w:numFmt w:val="bullet"/>
      <w:lvlText w:val="○"/>
      <w:lvlJc w:val="left"/>
      <w:pPr>
        <w:tabs>
          <w:tab w:val="num" w:pos="2126"/>
        </w:tabs>
        <w:ind w:left="2126" w:hanging="283"/>
      </w:pPr>
      <w:rPr>
        <w:rFonts w:ascii="Times New Roman" w:hAnsi="Times New Roman" w:cs="Times New Roman" w:hint="default"/>
        <w:color w:val="C00000"/>
        <w:sz w:val="12"/>
      </w:rPr>
    </w:lvl>
    <w:lvl w:ilvl="5" w:tplc="EB163788">
      <w:start w:val="1"/>
      <w:numFmt w:val="bullet"/>
      <w:lvlText w:val=""/>
      <w:lvlJc w:val="left"/>
      <w:pPr>
        <w:tabs>
          <w:tab w:val="num" w:pos="3686"/>
        </w:tabs>
        <w:ind w:left="3688" w:hanging="286"/>
      </w:pPr>
      <w:rPr>
        <w:rFonts w:ascii="Wingdings" w:hAnsi="Wingdings" w:hint="default"/>
        <w:color w:val="auto"/>
      </w:rPr>
    </w:lvl>
    <w:lvl w:ilvl="6" w:tplc="C35AE7F4">
      <w:start w:val="1"/>
      <w:numFmt w:val="bullet"/>
      <w:lvlText w:val=""/>
      <w:lvlJc w:val="left"/>
      <w:pPr>
        <w:tabs>
          <w:tab w:val="num" w:pos="3969"/>
        </w:tabs>
        <w:ind w:left="3969" w:hanging="283"/>
      </w:pPr>
      <w:rPr>
        <w:rFonts w:ascii="Symbol" w:hAnsi="Symbol" w:hint="default"/>
        <w:color w:val="auto"/>
      </w:rPr>
    </w:lvl>
    <w:lvl w:ilvl="7" w:tplc="2A569AF8">
      <w:start w:val="1"/>
      <w:numFmt w:val="bullet"/>
      <w:lvlText w:val=""/>
      <w:lvlJc w:val="left"/>
      <w:pPr>
        <w:tabs>
          <w:tab w:val="num" w:pos="4253"/>
        </w:tabs>
        <w:ind w:left="4253" w:hanging="284"/>
      </w:pPr>
      <w:rPr>
        <w:rFonts w:ascii="Symbol" w:hAnsi="Symbol" w:hint="default"/>
        <w:color w:val="auto"/>
      </w:rPr>
    </w:lvl>
    <w:lvl w:ilvl="8" w:tplc="C2D2678E">
      <w:start w:val="1"/>
      <w:numFmt w:val="bullet"/>
      <w:lvlText w:val=""/>
      <w:lvlJc w:val="left"/>
      <w:pPr>
        <w:tabs>
          <w:tab w:val="num" w:pos="4536"/>
        </w:tabs>
        <w:ind w:left="4536" w:hanging="283"/>
      </w:pPr>
      <w:rPr>
        <w:rFonts w:ascii="Symbol" w:hAnsi="Symbol" w:hint="default"/>
        <w:color w:val="auto"/>
      </w:rPr>
    </w:lvl>
  </w:abstractNum>
  <w:abstractNum w:abstractNumId="24" w15:restartNumberingAfterBreak="0">
    <w:nsid w:val="4A1012D8"/>
    <w:multiLevelType w:val="hybridMultilevel"/>
    <w:tmpl w:val="C4F45358"/>
    <w:lvl w:ilvl="0" w:tplc="F06E5776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3C34C8"/>
    <w:multiLevelType w:val="hybridMultilevel"/>
    <w:tmpl w:val="2B94421A"/>
    <w:lvl w:ilvl="0" w:tplc="AB16151E">
      <w:start w:val="1"/>
      <w:numFmt w:val="decimal"/>
      <w:lvlText w:val="%1.1.1.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8562A8"/>
    <w:multiLevelType w:val="multilevel"/>
    <w:tmpl w:val="A0206FDA"/>
    <w:lvl w:ilvl="0">
      <w:start w:val="1"/>
      <w:numFmt w:val="decimal"/>
      <w:lvlText w:val="%1."/>
      <w:lvlJc w:val="left"/>
      <w:pPr>
        <w:ind w:left="1894" w:hanging="1327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suff w:val="space"/>
      <w:lvlText w:val="%1.%2."/>
      <w:lvlJc w:val="left"/>
      <w:pPr>
        <w:ind w:left="2268" w:hanging="85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2138" w:hanging="1004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5331" w:hanging="107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856"/>
        </w:tabs>
        <w:ind w:left="285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2856"/>
        </w:tabs>
        <w:ind w:left="2856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216"/>
        </w:tabs>
        <w:ind w:left="321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3576"/>
        </w:tabs>
        <w:ind w:left="357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3576"/>
        </w:tabs>
        <w:ind w:left="3576" w:hanging="2160"/>
      </w:pPr>
      <w:rPr>
        <w:rFonts w:hint="default"/>
      </w:rPr>
    </w:lvl>
  </w:abstractNum>
  <w:abstractNum w:abstractNumId="27" w15:restartNumberingAfterBreak="0">
    <w:nsid w:val="4C233185"/>
    <w:multiLevelType w:val="hybridMultilevel"/>
    <w:tmpl w:val="1398FE6C"/>
    <w:lvl w:ilvl="0" w:tplc="E1368894">
      <w:start w:val="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2612E1"/>
    <w:multiLevelType w:val="multilevel"/>
    <w:tmpl w:val="43AA6624"/>
    <w:lvl w:ilvl="0">
      <w:start w:val="1"/>
      <w:numFmt w:val="decimal"/>
      <w:pStyle w:val="Grandtitre1"/>
      <w:lvlText w:val="%1"/>
      <w:lvlJc w:val="left"/>
      <w:pPr>
        <w:ind w:left="432" w:hanging="432"/>
      </w:pPr>
    </w:lvl>
    <w:lvl w:ilvl="1">
      <w:start w:val="1"/>
      <w:numFmt w:val="decimal"/>
      <w:pStyle w:val="Grandtitre2"/>
      <w:lvlText w:val="%1.%2"/>
      <w:lvlJc w:val="left"/>
      <w:pPr>
        <w:ind w:left="576" w:hanging="576"/>
      </w:pPr>
    </w:lvl>
    <w:lvl w:ilvl="2">
      <w:start w:val="1"/>
      <w:numFmt w:val="decimal"/>
      <w:pStyle w:val="Grandtitre3"/>
      <w:lvlText w:val="%1.%2.%3"/>
      <w:lvlJc w:val="left"/>
      <w:pPr>
        <w:ind w:left="720" w:hanging="720"/>
      </w:pPr>
    </w:lvl>
    <w:lvl w:ilvl="3">
      <w:start w:val="1"/>
      <w:numFmt w:val="decimal"/>
      <w:pStyle w:val="Grandtitre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9" w15:restartNumberingAfterBreak="0">
    <w:nsid w:val="5E011601"/>
    <w:multiLevelType w:val="multilevel"/>
    <w:tmpl w:val="D06A21F0"/>
    <w:lvl w:ilvl="0">
      <w:start w:val="1"/>
      <w:numFmt w:val="bullet"/>
      <w:lvlText w:val=""/>
      <w:lvlJc w:val="left"/>
      <w:pPr>
        <w:ind w:left="1068" w:hanging="360"/>
      </w:pPr>
      <w:rPr>
        <w:rFonts w:ascii="Wingdings" w:hAnsi="Wingdings" w:hint="default"/>
        <w:color w:val="0097DD"/>
        <w:sz w:val="18"/>
        <w:u w:color="0097DD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67D939C2"/>
    <w:multiLevelType w:val="multilevel"/>
    <w:tmpl w:val="B28AED7C"/>
    <w:numStyleLink w:val="Style1"/>
  </w:abstractNum>
  <w:abstractNum w:abstractNumId="31" w15:restartNumberingAfterBreak="0">
    <w:nsid w:val="71B34305"/>
    <w:multiLevelType w:val="multilevel"/>
    <w:tmpl w:val="8BCC7B72"/>
    <w:lvl w:ilvl="0">
      <w:start w:val="1"/>
      <w:numFmt w:val="decimal"/>
      <w:lvlText w:val="%1."/>
      <w:lvlJc w:val="left"/>
      <w:pPr>
        <w:tabs>
          <w:tab w:val="num" w:pos="992"/>
        </w:tabs>
        <w:ind w:left="992" w:hanging="425"/>
      </w:pPr>
      <w:rPr>
        <w:rFonts w:hint="default"/>
        <w:b/>
        <w:i w:val="0"/>
        <w:color w:val="C00000"/>
        <w:sz w:val="20"/>
        <w:u w:val="none"/>
      </w:rPr>
    </w:lvl>
    <w:lvl w:ilvl="1">
      <w:start w:val="1"/>
      <w:numFmt w:val="upperLetter"/>
      <w:lvlText w:val="%2 )"/>
      <w:lvlJc w:val="left"/>
      <w:pPr>
        <w:tabs>
          <w:tab w:val="num" w:pos="1276"/>
        </w:tabs>
        <w:ind w:left="1276" w:hanging="284"/>
      </w:pPr>
      <w:rPr>
        <w:rFonts w:hint="default"/>
        <w:color w:val="C00000"/>
        <w:u w:val="none"/>
      </w:rPr>
    </w:lvl>
    <w:lvl w:ilvl="2">
      <w:start w:val="1"/>
      <w:numFmt w:val="lowerLetter"/>
      <w:lvlText w:val="%3)"/>
      <w:lvlJc w:val="left"/>
      <w:pPr>
        <w:tabs>
          <w:tab w:val="num" w:pos="1559"/>
        </w:tabs>
        <w:ind w:left="1559" w:hanging="283"/>
      </w:pPr>
      <w:rPr>
        <w:rFonts w:hint="default"/>
        <w:color w:val="C00000"/>
        <w:u w:val="none"/>
      </w:rPr>
    </w:lvl>
    <w:lvl w:ilvl="3">
      <w:start w:val="1"/>
      <w:numFmt w:val="lowerRoman"/>
      <w:lvlText w:val="%4"/>
      <w:lvlJc w:val="left"/>
      <w:pPr>
        <w:tabs>
          <w:tab w:val="num" w:pos="1843"/>
        </w:tabs>
        <w:ind w:left="1843" w:hanging="284"/>
      </w:pPr>
      <w:rPr>
        <w:rFonts w:hint="default"/>
        <w:color w:val="C00000"/>
      </w:rPr>
    </w:lvl>
    <w:lvl w:ilvl="4">
      <w:start w:val="1"/>
      <w:numFmt w:val="bullet"/>
      <w:lvlText w:val="○"/>
      <w:lvlJc w:val="left"/>
      <w:pPr>
        <w:tabs>
          <w:tab w:val="num" w:pos="2126"/>
        </w:tabs>
        <w:ind w:left="2126" w:hanging="283"/>
      </w:pPr>
      <w:rPr>
        <w:rFonts w:ascii="Times New Roman" w:hAnsi="Times New Roman" w:cs="Times New Roman" w:hint="default"/>
        <w:color w:val="C00000"/>
        <w:sz w:val="12"/>
      </w:rPr>
    </w:lvl>
    <w:lvl w:ilvl="5">
      <w:start w:val="1"/>
      <w:numFmt w:val="bullet"/>
      <w:lvlText w:val=""/>
      <w:lvlJc w:val="left"/>
      <w:pPr>
        <w:tabs>
          <w:tab w:val="num" w:pos="3686"/>
        </w:tabs>
        <w:ind w:left="3688" w:hanging="286"/>
      </w:pPr>
      <w:rPr>
        <w:rFonts w:ascii="Wingdings" w:hAnsi="Wingdings" w:hint="default"/>
        <w:color w:val="auto"/>
      </w:rPr>
    </w:lvl>
    <w:lvl w:ilvl="6">
      <w:start w:val="1"/>
      <w:numFmt w:val="bullet"/>
      <w:lvlText w:val=""/>
      <w:lvlJc w:val="left"/>
      <w:pPr>
        <w:tabs>
          <w:tab w:val="num" w:pos="3969"/>
        </w:tabs>
        <w:ind w:left="3969" w:hanging="283"/>
      </w:pPr>
      <w:rPr>
        <w:rFonts w:ascii="Symbol" w:hAnsi="Symbol" w:hint="default"/>
        <w:color w:val="auto"/>
      </w:rPr>
    </w:lvl>
    <w:lvl w:ilvl="7">
      <w:start w:val="1"/>
      <w:numFmt w:val="bullet"/>
      <w:lvlText w:val=""/>
      <w:lvlJc w:val="left"/>
      <w:pPr>
        <w:tabs>
          <w:tab w:val="num" w:pos="4253"/>
        </w:tabs>
        <w:ind w:left="4253" w:hanging="284"/>
      </w:pPr>
      <w:rPr>
        <w:rFonts w:ascii="Symbol" w:hAnsi="Symbol" w:hint="default"/>
        <w:color w:val="auto"/>
      </w:rPr>
    </w:lvl>
    <w:lvl w:ilvl="8">
      <w:start w:val="1"/>
      <w:numFmt w:val="bullet"/>
      <w:lvlText w:val=""/>
      <w:lvlJc w:val="left"/>
      <w:pPr>
        <w:tabs>
          <w:tab w:val="num" w:pos="4536"/>
        </w:tabs>
        <w:ind w:left="4536" w:hanging="283"/>
      </w:pPr>
      <w:rPr>
        <w:rFonts w:ascii="Symbol" w:hAnsi="Symbol" w:hint="default"/>
        <w:color w:val="auto"/>
      </w:rPr>
    </w:lvl>
  </w:abstractNum>
  <w:abstractNum w:abstractNumId="32" w15:restartNumberingAfterBreak="0">
    <w:nsid w:val="7A777BC1"/>
    <w:multiLevelType w:val="hybridMultilevel"/>
    <w:tmpl w:val="BC882F70"/>
    <w:lvl w:ilvl="0" w:tplc="A3FEE4D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541EBD"/>
    <w:multiLevelType w:val="multilevel"/>
    <w:tmpl w:val="B28AED7C"/>
    <w:numStyleLink w:val="Style1"/>
  </w:abstractNum>
  <w:num w:numId="1" w16cid:durableId="2049835208">
    <w:abstractNumId w:val="13"/>
  </w:num>
  <w:num w:numId="2" w16cid:durableId="1917978283">
    <w:abstractNumId w:val="26"/>
  </w:num>
  <w:num w:numId="3" w16cid:durableId="1749689843">
    <w:abstractNumId w:val="2"/>
  </w:num>
  <w:num w:numId="4" w16cid:durableId="402142046">
    <w:abstractNumId w:val="1"/>
  </w:num>
  <w:num w:numId="5" w16cid:durableId="2078739756">
    <w:abstractNumId w:val="0"/>
  </w:num>
  <w:num w:numId="6" w16cid:durableId="1537615772">
    <w:abstractNumId w:val="29"/>
  </w:num>
  <w:num w:numId="7" w16cid:durableId="567572575">
    <w:abstractNumId w:val="12"/>
  </w:num>
  <w:num w:numId="8" w16cid:durableId="12079937">
    <w:abstractNumId w:val="5"/>
    <w:lvlOverride w:ilvl="0">
      <w:lvl w:ilvl="0">
        <w:start w:val="1"/>
        <w:numFmt w:val="decimal"/>
        <w:lvlText w:val="%1."/>
        <w:lvlJc w:val="left"/>
        <w:pPr>
          <w:tabs>
            <w:tab w:val="num" w:pos="1133"/>
          </w:tabs>
          <w:ind w:left="1133" w:hanging="425"/>
        </w:pPr>
        <w:rPr>
          <w:rFonts w:hint="default"/>
          <w:b/>
          <w:i w:val="0"/>
          <w:color w:val="0097DD"/>
          <w:sz w:val="20"/>
          <w:u w:val="none"/>
        </w:rPr>
      </w:lvl>
    </w:lvlOverride>
    <w:lvlOverride w:ilvl="1">
      <w:lvl w:ilvl="1">
        <w:start w:val="1"/>
        <w:numFmt w:val="upperLetter"/>
        <w:lvlText w:val="%2 )"/>
        <w:lvlJc w:val="left"/>
        <w:pPr>
          <w:tabs>
            <w:tab w:val="num" w:pos="1417"/>
          </w:tabs>
          <w:ind w:left="1417" w:hanging="284"/>
        </w:pPr>
        <w:rPr>
          <w:rFonts w:hint="default"/>
          <w:color w:val="162049"/>
          <w:u w:val="none"/>
        </w:rPr>
      </w:lvl>
    </w:lvlOverride>
    <w:lvlOverride w:ilvl="2">
      <w:lvl w:ilvl="2">
        <w:start w:val="1"/>
        <w:numFmt w:val="lowerLetter"/>
        <w:lvlText w:val="%3)"/>
        <w:lvlJc w:val="left"/>
        <w:pPr>
          <w:tabs>
            <w:tab w:val="num" w:pos="1700"/>
          </w:tabs>
          <w:ind w:left="1700" w:hanging="283"/>
        </w:pPr>
        <w:rPr>
          <w:rFonts w:hint="default"/>
          <w:color w:val="4472C4"/>
          <w:u w:val="none"/>
        </w:rPr>
      </w:lvl>
    </w:lvlOverride>
    <w:lvlOverride w:ilvl="3">
      <w:lvl w:ilvl="3">
        <w:start w:val="1"/>
        <w:numFmt w:val="lowerRoman"/>
        <w:lvlText w:val="%4"/>
        <w:lvlJc w:val="left"/>
        <w:pPr>
          <w:tabs>
            <w:tab w:val="num" w:pos="1984"/>
          </w:tabs>
          <w:ind w:left="1984" w:hanging="284"/>
        </w:pPr>
        <w:rPr>
          <w:rFonts w:hint="default"/>
          <w:color w:val="00B0F0"/>
        </w:rPr>
      </w:lvl>
    </w:lvlOverride>
    <w:lvlOverride w:ilvl="4">
      <w:lvl w:ilvl="4">
        <w:start w:val="1"/>
        <w:numFmt w:val="bullet"/>
        <w:lvlText w:val="○"/>
        <w:lvlJc w:val="left"/>
        <w:pPr>
          <w:tabs>
            <w:tab w:val="num" w:pos="2267"/>
          </w:tabs>
          <w:ind w:left="2267" w:hanging="283"/>
        </w:pPr>
        <w:rPr>
          <w:rFonts w:ascii="Times New Roman" w:hAnsi="Times New Roman" w:cs="Times New Roman" w:hint="default"/>
          <w:color w:val="C00000"/>
          <w:sz w:val="12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3827"/>
          </w:tabs>
          <w:ind w:left="3829" w:hanging="286"/>
        </w:pPr>
        <w:rPr>
          <w:rFonts w:ascii="Wingdings" w:hAnsi="Wingdings" w:hint="default"/>
          <w:color w:val="auto"/>
        </w:rPr>
      </w:lvl>
    </w:lvlOverride>
    <w:lvlOverride w:ilvl="6">
      <w:lvl w:ilvl="6">
        <w:start w:val="1"/>
        <w:numFmt w:val="bullet"/>
        <w:lvlText w:val=""/>
        <w:lvlJc w:val="left"/>
        <w:pPr>
          <w:tabs>
            <w:tab w:val="num" w:pos="4110"/>
          </w:tabs>
          <w:ind w:left="4110" w:hanging="283"/>
        </w:pPr>
        <w:rPr>
          <w:rFonts w:ascii="Symbol" w:hAnsi="Symbol" w:hint="default"/>
          <w:color w:val="auto"/>
        </w:rPr>
      </w:lvl>
    </w:lvlOverride>
    <w:lvlOverride w:ilvl="7">
      <w:lvl w:ilvl="7">
        <w:start w:val="1"/>
        <w:numFmt w:val="bullet"/>
        <w:lvlText w:val=""/>
        <w:lvlJc w:val="left"/>
        <w:pPr>
          <w:tabs>
            <w:tab w:val="num" w:pos="4394"/>
          </w:tabs>
          <w:ind w:left="4394" w:hanging="284"/>
        </w:pPr>
        <w:rPr>
          <w:rFonts w:ascii="Symbol" w:hAnsi="Symbol" w:hint="default"/>
          <w:color w:val="auto"/>
        </w:rPr>
      </w:lvl>
    </w:lvlOverride>
    <w:lvlOverride w:ilvl="8">
      <w:lvl w:ilvl="8">
        <w:start w:val="1"/>
        <w:numFmt w:val="bullet"/>
        <w:lvlText w:val=""/>
        <w:lvlJc w:val="left"/>
        <w:pPr>
          <w:tabs>
            <w:tab w:val="num" w:pos="4677"/>
          </w:tabs>
          <w:ind w:left="4677" w:hanging="283"/>
        </w:pPr>
        <w:rPr>
          <w:rFonts w:ascii="Symbol" w:hAnsi="Symbol" w:hint="default"/>
          <w:color w:val="auto"/>
        </w:rPr>
      </w:lvl>
    </w:lvlOverride>
  </w:num>
  <w:num w:numId="9" w16cid:durableId="600718815">
    <w:abstractNumId w:val="32"/>
  </w:num>
  <w:num w:numId="10" w16cid:durableId="2067100447">
    <w:abstractNumId w:val="25"/>
  </w:num>
  <w:num w:numId="11" w16cid:durableId="2030373427">
    <w:abstractNumId w:val="31"/>
    <w:lvlOverride w:ilvl="0">
      <w:lvl w:ilvl="0">
        <w:start w:val="1"/>
        <w:numFmt w:val="decimal"/>
        <w:lvlText w:val="%1."/>
        <w:lvlJc w:val="left"/>
        <w:pPr>
          <w:tabs>
            <w:tab w:val="num" w:pos="992"/>
          </w:tabs>
          <w:ind w:left="992" w:hanging="425"/>
        </w:pPr>
        <w:rPr>
          <w:b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1">
      <w:lvl w:ilvl="1">
        <w:start w:val="1"/>
        <w:numFmt w:val="upperLetter"/>
        <w:lvlText w:val="%2 )"/>
        <w:lvlJc w:val="left"/>
        <w:pPr>
          <w:tabs>
            <w:tab w:val="num" w:pos="1276"/>
          </w:tabs>
          <w:ind w:left="1276" w:hanging="284"/>
        </w:pPr>
        <w:rPr>
          <w:rFonts w:hint="default"/>
          <w:color w:val="162049"/>
          <w:u w:val="none"/>
        </w:rPr>
      </w:lvl>
    </w:lvlOverride>
    <w:lvlOverride w:ilvl="2">
      <w:lvl w:ilvl="2">
        <w:start w:val="1"/>
        <w:numFmt w:val="lowerLetter"/>
        <w:lvlText w:val="%3)"/>
        <w:lvlJc w:val="left"/>
        <w:pPr>
          <w:tabs>
            <w:tab w:val="num" w:pos="1559"/>
          </w:tabs>
          <w:ind w:left="1559" w:hanging="283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color w:val="0F6FC6" w:themeColor="accent1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  <w14:glow w14:rad="0">
            <w14:srgbClr w14:val="000000"/>
          </w14:glow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  <w14:textOutline w14:w="0" w14:cap="rnd" w14:cmpd="sng" w14:algn="ctr">
            <w14:noFill/>
            <w14:prstDash w14:val="solid"/>
            <w14:bevel/>
          </w14:textOutline>
          <w14:scene3d>
            <w14:camera w14:prst="orthographicFront"/>
            <w14:lightRig w14:rig="threePt" w14:dir="t">
              <w14:rot w14:lat="0" w14:lon="0" w14:rev="0"/>
            </w14:lightRig>
          </w14:scene3d>
          <w14:props3d w14:extrusionH="0" w14:contourW="0" w14:prstMateri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3">
      <w:lvl w:ilvl="3">
        <w:start w:val="1"/>
        <w:numFmt w:val="lowerRoman"/>
        <w:lvlText w:val="%4"/>
        <w:lvlJc w:val="left"/>
        <w:pPr>
          <w:tabs>
            <w:tab w:val="num" w:pos="1843"/>
          </w:tabs>
          <w:ind w:left="1843" w:hanging="284"/>
        </w:pPr>
        <w:rPr>
          <w:rFonts w:hint="default"/>
          <w:color w:val="0097DD"/>
          <w:sz w:val="16"/>
        </w:rPr>
      </w:lvl>
    </w:lvlOverride>
    <w:lvlOverride w:ilvl="4">
      <w:lvl w:ilvl="4">
        <w:start w:val="1"/>
        <w:numFmt w:val="bullet"/>
        <w:lvlText w:val="○"/>
        <w:lvlJc w:val="left"/>
        <w:pPr>
          <w:tabs>
            <w:tab w:val="num" w:pos="2126"/>
          </w:tabs>
          <w:ind w:left="2126" w:hanging="283"/>
        </w:pPr>
        <w:rPr>
          <w:rFonts w:ascii="Times New Roman" w:hAnsi="Times New Roman" w:cs="Times New Roman" w:hint="default"/>
          <w:color w:val="C00000"/>
          <w:sz w:val="16"/>
        </w:rPr>
      </w:lvl>
    </w:lvlOverride>
    <w:lvlOverride w:ilvl="5">
      <w:lvl w:ilvl="5">
        <w:start w:val="1"/>
        <w:numFmt w:val="bullet"/>
        <w:lvlText w:val=""/>
        <w:lvlJc w:val="left"/>
        <w:pPr>
          <w:tabs>
            <w:tab w:val="num" w:pos="3686"/>
          </w:tabs>
          <w:ind w:left="3688" w:hanging="286"/>
        </w:pPr>
        <w:rPr>
          <w:rFonts w:ascii="Wingdings" w:hAnsi="Wingdings" w:hint="default"/>
          <w:color w:val="auto"/>
        </w:rPr>
      </w:lvl>
    </w:lvlOverride>
    <w:lvlOverride w:ilvl="6">
      <w:lvl w:ilvl="6">
        <w:start w:val="1"/>
        <w:numFmt w:val="bullet"/>
        <w:lvlText w:val=""/>
        <w:lvlJc w:val="left"/>
        <w:pPr>
          <w:tabs>
            <w:tab w:val="num" w:pos="3969"/>
          </w:tabs>
          <w:ind w:left="3969" w:hanging="283"/>
        </w:pPr>
        <w:rPr>
          <w:rFonts w:ascii="Symbol" w:hAnsi="Symbol" w:hint="default"/>
          <w:color w:val="auto"/>
        </w:rPr>
      </w:lvl>
    </w:lvlOverride>
    <w:lvlOverride w:ilvl="7">
      <w:lvl w:ilvl="7">
        <w:start w:val="1"/>
        <w:numFmt w:val="bullet"/>
        <w:lvlText w:val=""/>
        <w:lvlJc w:val="left"/>
        <w:pPr>
          <w:tabs>
            <w:tab w:val="num" w:pos="4253"/>
          </w:tabs>
          <w:ind w:left="4253" w:hanging="284"/>
        </w:pPr>
        <w:rPr>
          <w:rFonts w:ascii="Symbol" w:hAnsi="Symbol" w:hint="default"/>
          <w:color w:val="auto"/>
        </w:rPr>
      </w:lvl>
    </w:lvlOverride>
    <w:lvlOverride w:ilvl="8">
      <w:lvl w:ilvl="8">
        <w:start w:val="1"/>
        <w:numFmt w:val="bullet"/>
        <w:lvlText w:val=""/>
        <w:lvlJc w:val="left"/>
        <w:pPr>
          <w:tabs>
            <w:tab w:val="num" w:pos="4536"/>
          </w:tabs>
          <w:ind w:left="4536" w:hanging="283"/>
        </w:pPr>
        <w:rPr>
          <w:rFonts w:ascii="Symbol" w:hAnsi="Symbol" w:hint="default"/>
          <w:color w:val="auto"/>
        </w:rPr>
      </w:lvl>
    </w:lvlOverride>
  </w:num>
  <w:num w:numId="12" w16cid:durableId="1678001815">
    <w:abstractNumId w:val="22"/>
  </w:num>
  <w:num w:numId="13" w16cid:durableId="2084712523">
    <w:abstractNumId w:val="4"/>
  </w:num>
  <w:num w:numId="14" w16cid:durableId="1301377391">
    <w:abstractNumId w:val="3"/>
  </w:num>
  <w:num w:numId="15" w16cid:durableId="603878106">
    <w:abstractNumId w:val="11"/>
  </w:num>
  <w:num w:numId="16" w16cid:durableId="39597319">
    <w:abstractNumId w:val="18"/>
  </w:num>
  <w:num w:numId="17" w16cid:durableId="856652387">
    <w:abstractNumId w:val="20"/>
  </w:num>
  <w:num w:numId="18" w16cid:durableId="396440655">
    <w:abstractNumId w:val="33"/>
  </w:num>
  <w:num w:numId="19" w16cid:durableId="76709791">
    <w:abstractNumId w:val="30"/>
  </w:num>
  <w:num w:numId="20" w16cid:durableId="1829590380">
    <w:abstractNumId w:val="10"/>
  </w:num>
  <w:num w:numId="21" w16cid:durableId="1012335702">
    <w:abstractNumId w:val="27"/>
  </w:num>
  <w:num w:numId="22" w16cid:durableId="407116391">
    <w:abstractNumId w:val="17"/>
  </w:num>
  <w:num w:numId="23" w16cid:durableId="1486429077">
    <w:abstractNumId w:val="14"/>
  </w:num>
  <w:num w:numId="24" w16cid:durableId="1117333816">
    <w:abstractNumId w:val="28"/>
  </w:num>
  <w:num w:numId="25" w16cid:durableId="208542280">
    <w:abstractNumId w:val="6"/>
  </w:num>
  <w:num w:numId="26" w16cid:durableId="1147894052">
    <w:abstractNumId w:val="9"/>
  </w:num>
  <w:num w:numId="27" w16cid:durableId="121651136">
    <w:abstractNumId w:val="8"/>
  </w:num>
  <w:num w:numId="28" w16cid:durableId="39088481">
    <w:abstractNumId w:val="23"/>
  </w:num>
  <w:num w:numId="29" w16cid:durableId="46316084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2116055539">
    <w:abstractNumId w:val="19"/>
  </w:num>
  <w:num w:numId="31" w16cid:durableId="1004087193">
    <w:abstractNumId w:val="21"/>
  </w:num>
  <w:num w:numId="32" w16cid:durableId="41950030">
    <w:abstractNumId w:val="15"/>
  </w:num>
  <w:num w:numId="33" w16cid:durableId="296224304">
    <w:abstractNumId w:val="16"/>
  </w:num>
  <w:num w:numId="34" w16cid:durableId="977304479">
    <w:abstractNumId w:val="7"/>
  </w:num>
  <w:num w:numId="35" w16cid:durableId="627247936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692"/>
    <w:rsid w:val="00001612"/>
    <w:rsid w:val="00004CAF"/>
    <w:rsid w:val="0000742F"/>
    <w:rsid w:val="0002544E"/>
    <w:rsid w:val="00025846"/>
    <w:rsid w:val="00045EA7"/>
    <w:rsid w:val="000473BF"/>
    <w:rsid w:val="000620F2"/>
    <w:rsid w:val="00071A99"/>
    <w:rsid w:val="000726C2"/>
    <w:rsid w:val="00075760"/>
    <w:rsid w:val="00084450"/>
    <w:rsid w:val="0008759B"/>
    <w:rsid w:val="00090535"/>
    <w:rsid w:val="000926B8"/>
    <w:rsid w:val="00092CEF"/>
    <w:rsid w:val="00092FDE"/>
    <w:rsid w:val="000A2D69"/>
    <w:rsid w:val="000B28BE"/>
    <w:rsid w:val="000B5CA9"/>
    <w:rsid w:val="000C696B"/>
    <w:rsid w:val="000D519A"/>
    <w:rsid w:val="000E78F8"/>
    <w:rsid w:val="00117701"/>
    <w:rsid w:val="00131775"/>
    <w:rsid w:val="001317E6"/>
    <w:rsid w:val="00133501"/>
    <w:rsid w:val="0013715F"/>
    <w:rsid w:val="001460A6"/>
    <w:rsid w:val="00147541"/>
    <w:rsid w:val="00155066"/>
    <w:rsid w:val="00165F2E"/>
    <w:rsid w:val="00166C9A"/>
    <w:rsid w:val="001713DF"/>
    <w:rsid w:val="00173C59"/>
    <w:rsid w:val="0018693C"/>
    <w:rsid w:val="00192C9A"/>
    <w:rsid w:val="001A0E4B"/>
    <w:rsid w:val="001B71DE"/>
    <w:rsid w:val="001C7D29"/>
    <w:rsid w:val="001D3830"/>
    <w:rsid w:val="001E2730"/>
    <w:rsid w:val="0020055A"/>
    <w:rsid w:val="00201F05"/>
    <w:rsid w:val="00202369"/>
    <w:rsid w:val="0020324A"/>
    <w:rsid w:val="002068FD"/>
    <w:rsid w:val="0021341F"/>
    <w:rsid w:val="00216EF9"/>
    <w:rsid w:val="00217410"/>
    <w:rsid w:val="00220212"/>
    <w:rsid w:val="00232B3B"/>
    <w:rsid w:val="00240C60"/>
    <w:rsid w:val="002425F6"/>
    <w:rsid w:val="00247224"/>
    <w:rsid w:val="00256850"/>
    <w:rsid w:val="00260176"/>
    <w:rsid w:val="0026521F"/>
    <w:rsid w:val="00270439"/>
    <w:rsid w:val="0028511B"/>
    <w:rsid w:val="002C6AF9"/>
    <w:rsid w:val="002C7E21"/>
    <w:rsid w:val="002D5047"/>
    <w:rsid w:val="002D78A3"/>
    <w:rsid w:val="002F6693"/>
    <w:rsid w:val="0030200F"/>
    <w:rsid w:val="00304753"/>
    <w:rsid w:val="00327C12"/>
    <w:rsid w:val="00330FBB"/>
    <w:rsid w:val="00343313"/>
    <w:rsid w:val="00343692"/>
    <w:rsid w:val="00352D90"/>
    <w:rsid w:val="00353A2C"/>
    <w:rsid w:val="00356D1A"/>
    <w:rsid w:val="00363B20"/>
    <w:rsid w:val="003703AA"/>
    <w:rsid w:val="00372D8C"/>
    <w:rsid w:val="0037516F"/>
    <w:rsid w:val="003828C2"/>
    <w:rsid w:val="00383BAB"/>
    <w:rsid w:val="0038436F"/>
    <w:rsid w:val="00384A93"/>
    <w:rsid w:val="003B0BB6"/>
    <w:rsid w:val="003B2938"/>
    <w:rsid w:val="003B5FDD"/>
    <w:rsid w:val="003D09A8"/>
    <w:rsid w:val="003D15CA"/>
    <w:rsid w:val="003F0914"/>
    <w:rsid w:val="003F12A5"/>
    <w:rsid w:val="0040501C"/>
    <w:rsid w:val="0042552A"/>
    <w:rsid w:val="004259E9"/>
    <w:rsid w:val="0043331C"/>
    <w:rsid w:val="00435ACD"/>
    <w:rsid w:val="00452438"/>
    <w:rsid w:val="00471CCD"/>
    <w:rsid w:val="00472077"/>
    <w:rsid w:val="00476EEE"/>
    <w:rsid w:val="004827B9"/>
    <w:rsid w:val="004868C0"/>
    <w:rsid w:val="00493CA0"/>
    <w:rsid w:val="004B164F"/>
    <w:rsid w:val="004B6158"/>
    <w:rsid w:val="004D470B"/>
    <w:rsid w:val="004D65C6"/>
    <w:rsid w:val="004D7B30"/>
    <w:rsid w:val="004F0285"/>
    <w:rsid w:val="004F7FA1"/>
    <w:rsid w:val="0051128F"/>
    <w:rsid w:val="00512EAE"/>
    <w:rsid w:val="00513EBA"/>
    <w:rsid w:val="00516212"/>
    <w:rsid w:val="00516CF8"/>
    <w:rsid w:val="00527E35"/>
    <w:rsid w:val="0054573C"/>
    <w:rsid w:val="00551547"/>
    <w:rsid w:val="005644CE"/>
    <w:rsid w:val="005665B9"/>
    <w:rsid w:val="005747B4"/>
    <w:rsid w:val="0058756B"/>
    <w:rsid w:val="005A3D3C"/>
    <w:rsid w:val="005A61BF"/>
    <w:rsid w:val="005B1AF8"/>
    <w:rsid w:val="005E2144"/>
    <w:rsid w:val="005E5365"/>
    <w:rsid w:val="005F080A"/>
    <w:rsid w:val="005F6645"/>
    <w:rsid w:val="006041B0"/>
    <w:rsid w:val="006149F7"/>
    <w:rsid w:val="006219A1"/>
    <w:rsid w:val="00625210"/>
    <w:rsid w:val="006356FA"/>
    <w:rsid w:val="0064116B"/>
    <w:rsid w:val="00652E94"/>
    <w:rsid w:val="00654E24"/>
    <w:rsid w:val="006551F7"/>
    <w:rsid w:val="00671C01"/>
    <w:rsid w:val="00692B70"/>
    <w:rsid w:val="00693617"/>
    <w:rsid w:val="006971A7"/>
    <w:rsid w:val="006B0D23"/>
    <w:rsid w:val="006B1818"/>
    <w:rsid w:val="006B3D6D"/>
    <w:rsid w:val="006C5977"/>
    <w:rsid w:val="006D12CB"/>
    <w:rsid w:val="006D3E29"/>
    <w:rsid w:val="006D4371"/>
    <w:rsid w:val="006D4A87"/>
    <w:rsid w:val="006D634C"/>
    <w:rsid w:val="006F0036"/>
    <w:rsid w:val="006F6039"/>
    <w:rsid w:val="00730CDF"/>
    <w:rsid w:val="00733035"/>
    <w:rsid w:val="00736E15"/>
    <w:rsid w:val="00737884"/>
    <w:rsid w:val="00741048"/>
    <w:rsid w:val="00747625"/>
    <w:rsid w:val="007509BF"/>
    <w:rsid w:val="00751118"/>
    <w:rsid w:val="00755B61"/>
    <w:rsid w:val="00773B2C"/>
    <w:rsid w:val="00791EE3"/>
    <w:rsid w:val="007943D0"/>
    <w:rsid w:val="00794AE3"/>
    <w:rsid w:val="007A1AF6"/>
    <w:rsid w:val="007A2BC4"/>
    <w:rsid w:val="007B12A7"/>
    <w:rsid w:val="007B3E64"/>
    <w:rsid w:val="007B5B7D"/>
    <w:rsid w:val="007C343B"/>
    <w:rsid w:val="007C4019"/>
    <w:rsid w:val="007C5050"/>
    <w:rsid w:val="007C7E19"/>
    <w:rsid w:val="007D49D0"/>
    <w:rsid w:val="007D5C74"/>
    <w:rsid w:val="007E1BF8"/>
    <w:rsid w:val="007E6FD9"/>
    <w:rsid w:val="007E7301"/>
    <w:rsid w:val="007E7641"/>
    <w:rsid w:val="00803F53"/>
    <w:rsid w:val="008138C2"/>
    <w:rsid w:val="00816EBC"/>
    <w:rsid w:val="00821646"/>
    <w:rsid w:val="0082287C"/>
    <w:rsid w:val="008262E7"/>
    <w:rsid w:val="008337BC"/>
    <w:rsid w:val="008401DE"/>
    <w:rsid w:val="008564C6"/>
    <w:rsid w:val="00872F9D"/>
    <w:rsid w:val="008923E5"/>
    <w:rsid w:val="00892AD8"/>
    <w:rsid w:val="008A12E4"/>
    <w:rsid w:val="008A635E"/>
    <w:rsid w:val="008C29F5"/>
    <w:rsid w:val="008D3331"/>
    <w:rsid w:val="008D599F"/>
    <w:rsid w:val="008E089A"/>
    <w:rsid w:val="00903158"/>
    <w:rsid w:val="00903A9C"/>
    <w:rsid w:val="00910B3A"/>
    <w:rsid w:val="00917B84"/>
    <w:rsid w:val="00921D72"/>
    <w:rsid w:val="009231CB"/>
    <w:rsid w:val="00927415"/>
    <w:rsid w:val="00930BDF"/>
    <w:rsid w:val="00952551"/>
    <w:rsid w:val="00960978"/>
    <w:rsid w:val="00971C5A"/>
    <w:rsid w:val="00977A87"/>
    <w:rsid w:val="00984254"/>
    <w:rsid w:val="00986FA1"/>
    <w:rsid w:val="00996666"/>
    <w:rsid w:val="009A2DF1"/>
    <w:rsid w:val="009A73CB"/>
    <w:rsid w:val="009B54BC"/>
    <w:rsid w:val="009C7256"/>
    <w:rsid w:val="009D2FA9"/>
    <w:rsid w:val="009E3B6E"/>
    <w:rsid w:val="009E5EC0"/>
    <w:rsid w:val="009E6AE3"/>
    <w:rsid w:val="009F1552"/>
    <w:rsid w:val="00A04E7B"/>
    <w:rsid w:val="00A051DD"/>
    <w:rsid w:val="00A06C7E"/>
    <w:rsid w:val="00A15549"/>
    <w:rsid w:val="00A2235A"/>
    <w:rsid w:val="00A22409"/>
    <w:rsid w:val="00A41F17"/>
    <w:rsid w:val="00A41F55"/>
    <w:rsid w:val="00A43E48"/>
    <w:rsid w:val="00A44B7E"/>
    <w:rsid w:val="00A553B3"/>
    <w:rsid w:val="00A56912"/>
    <w:rsid w:val="00A83150"/>
    <w:rsid w:val="00A84A23"/>
    <w:rsid w:val="00AA15E7"/>
    <w:rsid w:val="00AA42B6"/>
    <w:rsid w:val="00AB3460"/>
    <w:rsid w:val="00AF2281"/>
    <w:rsid w:val="00B1219F"/>
    <w:rsid w:val="00B14095"/>
    <w:rsid w:val="00B23231"/>
    <w:rsid w:val="00B323E4"/>
    <w:rsid w:val="00B450A5"/>
    <w:rsid w:val="00B46290"/>
    <w:rsid w:val="00B551BC"/>
    <w:rsid w:val="00B555D0"/>
    <w:rsid w:val="00B62735"/>
    <w:rsid w:val="00B8092A"/>
    <w:rsid w:val="00B92EE1"/>
    <w:rsid w:val="00BA3E33"/>
    <w:rsid w:val="00BA5F01"/>
    <w:rsid w:val="00BB724A"/>
    <w:rsid w:val="00BD041D"/>
    <w:rsid w:val="00BD04DF"/>
    <w:rsid w:val="00BD1410"/>
    <w:rsid w:val="00BD715B"/>
    <w:rsid w:val="00BF3FEC"/>
    <w:rsid w:val="00BF662C"/>
    <w:rsid w:val="00C13E7B"/>
    <w:rsid w:val="00C20482"/>
    <w:rsid w:val="00C206E8"/>
    <w:rsid w:val="00C221D5"/>
    <w:rsid w:val="00C27D60"/>
    <w:rsid w:val="00C30055"/>
    <w:rsid w:val="00C308FE"/>
    <w:rsid w:val="00C5614E"/>
    <w:rsid w:val="00C5622B"/>
    <w:rsid w:val="00C5705E"/>
    <w:rsid w:val="00C576CF"/>
    <w:rsid w:val="00C641F0"/>
    <w:rsid w:val="00C64AE5"/>
    <w:rsid w:val="00C77027"/>
    <w:rsid w:val="00C84318"/>
    <w:rsid w:val="00C871CF"/>
    <w:rsid w:val="00C909C2"/>
    <w:rsid w:val="00C9102B"/>
    <w:rsid w:val="00C95906"/>
    <w:rsid w:val="00C95D21"/>
    <w:rsid w:val="00CA3405"/>
    <w:rsid w:val="00CA565C"/>
    <w:rsid w:val="00CA6521"/>
    <w:rsid w:val="00CA6DDD"/>
    <w:rsid w:val="00CC48E9"/>
    <w:rsid w:val="00CF3D1D"/>
    <w:rsid w:val="00CF6AE5"/>
    <w:rsid w:val="00D00AAA"/>
    <w:rsid w:val="00D140CF"/>
    <w:rsid w:val="00D261B9"/>
    <w:rsid w:val="00D310F8"/>
    <w:rsid w:val="00D31D5B"/>
    <w:rsid w:val="00D347BB"/>
    <w:rsid w:val="00D57FEB"/>
    <w:rsid w:val="00D610BD"/>
    <w:rsid w:val="00DB147D"/>
    <w:rsid w:val="00DB424C"/>
    <w:rsid w:val="00DB4E04"/>
    <w:rsid w:val="00DC2C66"/>
    <w:rsid w:val="00DD3229"/>
    <w:rsid w:val="00DD56C8"/>
    <w:rsid w:val="00DE2022"/>
    <w:rsid w:val="00DE5294"/>
    <w:rsid w:val="00DE54DE"/>
    <w:rsid w:val="00DE5534"/>
    <w:rsid w:val="00DE607D"/>
    <w:rsid w:val="00DE7CCE"/>
    <w:rsid w:val="00DF60CF"/>
    <w:rsid w:val="00E0710E"/>
    <w:rsid w:val="00E123D0"/>
    <w:rsid w:val="00E13600"/>
    <w:rsid w:val="00E20576"/>
    <w:rsid w:val="00E24BDB"/>
    <w:rsid w:val="00E278DB"/>
    <w:rsid w:val="00E44797"/>
    <w:rsid w:val="00E53983"/>
    <w:rsid w:val="00E54E9A"/>
    <w:rsid w:val="00E64984"/>
    <w:rsid w:val="00E711A6"/>
    <w:rsid w:val="00E94892"/>
    <w:rsid w:val="00E96D24"/>
    <w:rsid w:val="00EA5575"/>
    <w:rsid w:val="00EA6267"/>
    <w:rsid w:val="00EA6AAD"/>
    <w:rsid w:val="00EB2860"/>
    <w:rsid w:val="00EB2B87"/>
    <w:rsid w:val="00EB7F90"/>
    <w:rsid w:val="00EC2932"/>
    <w:rsid w:val="00EC3306"/>
    <w:rsid w:val="00EC368C"/>
    <w:rsid w:val="00ED288B"/>
    <w:rsid w:val="00ED3970"/>
    <w:rsid w:val="00EE504D"/>
    <w:rsid w:val="00EF449C"/>
    <w:rsid w:val="00EF4C0C"/>
    <w:rsid w:val="00F001C7"/>
    <w:rsid w:val="00F01F16"/>
    <w:rsid w:val="00F0602C"/>
    <w:rsid w:val="00F06FD9"/>
    <w:rsid w:val="00F102E9"/>
    <w:rsid w:val="00F109E3"/>
    <w:rsid w:val="00F21235"/>
    <w:rsid w:val="00F24312"/>
    <w:rsid w:val="00F30C59"/>
    <w:rsid w:val="00F51226"/>
    <w:rsid w:val="00F535DD"/>
    <w:rsid w:val="00F57FCC"/>
    <w:rsid w:val="00F63FB0"/>
    <w:rsid w:val="00F67DCF"/>
    <w:rsid w:val="00F86579"/>
    <w:rsid w:val="00FA20AE"/>
    <w:rsid w:val="00FC3F3F"/>
    <w:rsid w:val="00FC5D71"/>
    <w:rsid w:val="00FD3DCC"/>
    <w:rsid w:val="00FF199E"/>
    <w:rsid w:val="224237D1"/>
    <w:rsid w:val="5C6CDAFA"/>
    <w:rsid w:val="61C3E4BB"/>
    <w:rsid w:val="74D98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22C5BE3"/>
  <w15:chartTrackingRefBased/>
  <w15:docId w15:val="{833F8752-E79A-4678-97AA-E48CC4E9C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/>
    <w:lsdException w:name="heading 6" w:semiHidden="1" w:uiPriority="0" w:unhideWhenUsed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 w:qFormat="1"/>
    <w:lsdException w:name="List Bullet 3" w:semiHidden="1" w:unhideWhenUsed="1" w:qFormat="1"/>
    <w:lsdException w:name="List Bullet 4" w:semiHidden="1" w:unhideWhenUsed="1" w:qFormat="1"/>
    <w:lsdException w:name="List Bullet 5" w:semiHidden="1" w:unhideWhenUsed="1"/>
    <w:lsdException w:name="List Number 2" w:semiHidden="1" w:uiPriority="0" w:unhideWhenUsed="1" w:qFormat="1"/>
    <w:lsdException w:name="List Number 3" w:semiHidden="1" w:uiPriority="0" w:unhideWhenUsed="1" w:qFormat="1"/>
    <w:lsdException w:name="List Number 4" w:semiHidden="1" w:uiPriority="0" w:unhideWhenUsed="1" w:qFormat="1"/>
    <w:lsdException w:name="List Number 5" w:semiHidden="1" w:uiPriority="0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6850"/>
    <w:pPr>
      <w:spacing w:after="0" w:line="276" w:lineRule="auto"/>
    </w:pPr>
    <w:rPr>
      <w:rFonts w:ascii="Verdana" w:hAnsi="Verdana"/>
      <w:sz w:val="20"/>
      <w:lang w:val="en-US"/>
    </w:rPr>
  </w:style>
  <w:style w:type="paragraph" w:styleId="Ttulo1">
    <w:name w:val="heading 1"/>
    <w:aliases w:val="Teamwork1"/>
    <w:basedOn w:val="Grandtitre1"/>
    <w:next w:val="Normal"/>
    <w:link w:val="Ttulo1Car"/>
    <w:qFormat/>
    <w:rsid w:val="003F0914"/>
    <w:pPr>
      <w:outlineLvl w:val="0"/>
    </w:pPr>
  </w:style>
  <w:style w:type="paragraph" w:styleId="Ttulo2">
    <w:name w:val="heading 2"/>
    <w:aliases w:val="Teamwork2"/>
    <w:basedOn w:val="Grandtitre2"/>
    <w:next w:val="Normal"/>
    <w:link w:val="Ttulo2Car"/>
    <w:qFormat/>
    <w:rsid w:val="003F0914"/>
    <w:pPr>
      <w:outlineLvl w:val="1"/>
    </w:pPr>
  </w:style>
  <w:style w:type="paragraph" w:styleId="Ttulo3">
    <w:name w:val="heading 3"/>
    <w:aliases w:val="Teamwork3"/>
    <w:basedOn w:val="Grandtitre3"/>
    <w:next w:val="Normal"/>
    <w:link w:val="Ttulo3Car"/>
    <w:qFormat/>
    <w:rsid w:val="003F0914"/>
    <w:pPr>
      <w:outlineLvl w:val="2"/>
    </w:pPr>
  </w:style>
  <w:style w:type="paragraph" w:styleId="Ttulo4">
    <w:name w:val="heading 4"/>
    <w:aliases w:val="Teamwork4"/>
    <w:basedOn w:val="Grandtitre4"/>
    <w:next w:val="Normal"/>
    <w:link w:val="Ttulo4Car"/>
    <w:qFormat/>
    <w:rsid w:val="003F0914"/>
    <w:pPr>
      <w:outlineLvl w:val="3"/>
    </w:pPr>
  </w:style>
  <w:style w:type="paragraph" w:styleId="Ttulo5">
    <w:name w:val="heading 5"/>
    <w:basedOn w:val="Normal"/>
    <w:next w:val="Normal"/>
    <w:link w:val="Ttulo5Car"/>
    <w:semiHidden/>
    <w:rsid w:val="0058756B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aps/>
      <w:color w:val="0B5294" w:themeColor="accent1" w:themeShade="BF"/>
    </w:rPr>
  </w:style>
  <w:style w:type="paragraph" w:styleId="Ttulo6">
    <w:name w:val="heading 6"/>
    <w:basedOn w:val="Normal"/>
    <w:next w:val="Normal"/>
    <w:link w:val="Ttulo6Car"/>
    <w:semiHidden/>
    <w:unhideWhenUsed/>
    <w:rsid w:val="0058756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i/>
      <w:iCs/>
      <w:caps/>
      <w:color w:val="073763" w:themeColor="accent1" w:themeShade="80"/>
    </w:rPr>
  </w:style>
  <w:style w:type="paragraph" w:styleId="Ttulo7">
    <w:name w:val="heading 7"/>
    <w:basedOn w:val="Normal"/>
    <w:next w:val="Normal"/>
    <w:link w:val="Ttulo7Car"/>
    <w:semiHidden/>
    <w:unhideWhenUsed/>
    <w:qFormat/>
    <w:rsid w:val="0058756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b/>
      <w:bCs/>
      <w:color w:val="073763" w:themeColor="accent1" w:themeShade="80"/>
    </w:rPr>
  </w:style>
  <w:style w:type="paragraph" w:styleId="Ttulo8">
    <w:name w:val="heading 8"/>
    <w:basedOn w:val="Normal"/>
    <w:next w:val="Normal"/>
    <w:link w:val="Ttulo8Car"/>
    <w:semiHidden/>
    <w:unhideWhenUsed/>
    <w:qFormat/>
    <w:rsid w:val="0058756B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b/>
      <w:bCs/>
      <w:i/>
      <w:iCs/>
      <w:color w:val="073763" w:themeColor="accent1" w:themeShade="80"/>
    </w:rPr>
  </w:style>
  <w:style w:type="paragraph" w:styleId="Ttulo9">
    <w:name w:val="heading 9"/>
    <w:basedOn w:val="Normal"/>
    <w:next w:val="Normal"/>
    <w:link w:val="Ttulo9Car"/>
    <w:semiHidden/>
    <w:unhideWhenUsed/>
    <w:qFormat/>
    <w:rsid w:val="0058756B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073763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eamwork1 Car"/>
    <w:basedOn w:val="Fuentedeprrafopredeter"/>
    <w:link w:val="Ttulo1"/>
    <w:rsid w:val="006D4A87"/>
    <w:rPr>
      <w:rFonts w:ascii="Verdana" w:hAnsi="Verdana"/>
      <w:b/>
      <w:color w:val="FFFFFF" w:themeColor="background1"/>
      <w:sz w:val="30"/>
      <w:shd w:val="clear" w:color="auto" w:fill="0097DD"/>
    </w:rPr>
  </w:style>
  <w:style w:type="character" w:customStyle="1" w:styleId="Ttulo2Car">
    <w:name w:val="Título 2 Car"/>
    <w:aliases w:val="Teamwork2 Car"/>
    <w:basedOn w:val="Fuentedeprrafopredeter"/>
    <w:link w:val="Ttulo2"/>
    <w:rsid w:val="006D4A87"/>
    <w:rPr>
      <w:rFonts w:ascii="Verdana" w:hAnsi="Verdana"/>
      <w:b/>
      <w:color w:val="0097DD"/>
      <w:sz w:val="28"/>
    </w:rPr>
  </w:style>
  <w:style w:type="character" w:customStyle="1" w:styleId="Ttulo3Car">
    <w:name w:val="Título 3 Car"/>
    <w:aliases w:val="Teamwork3 Car"/>
    <w:basedOn w:val="Fuentedeprrafopredeter"/>
    <w:link w:val="Ttulo3"/>
    <w:rsid w:val="006D4A87"/>
    <w:rPr>
      <w:rFonts w:ascii="Verdana" w:hAnsi="Verdana"/>
      <w:b/>
      <w:color w:val="2F5496"/>
      <w:sz w:val="24"/>
    </w:rPr>
  </w:style>
  <w:style w:type="character" w:customStyle="1" w:styleId="Ttulo4Car">
    <w:name w:val="Título 4 Car"/>
    <w:aliases w:val="Teamwork4 Car"/>
    <w:basedOn w:val="Fuentedeprrafopredeter"/>
    <w:link w:val="Ttulo4"/>
    <w:rsid w:val="006D4A87"/>
    <w:rPr>
      <w:rFonts w:ascii="Verdana" w:hAnsi="Verdana"/>
      <w:b/>
      <w:color w:val="1DC4FF"/>
      <w:sz w:val="20"/>
    </w:rPr>
  </w:style>
  <w:style w:type="character" w:customStyle="1" w:styleId="Ttulo5Car">
    <w:name w:val="Título 5 Car"/>
    <w:basedOn w:val="Fuentedeprrafopredeter"/>
    <w:link w:val="Ttulo5"/>
    <w:semiHidden/>
    <w:rsid w:val="007B5B7D"/>
    <w:rPr>
      <w:rFonts w:asciiTheme="majorHAnsi" w:eastAsiaTheme="majorEastAsia" w:hAnsiTheme="majorHAnsi" w:cstheme="majorBidi"/>
      <w:caps/>
      <w:color w:val="0B5294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8756B"/>
    <w:rPr>
      <w:rFonts w:asciiTheme="majorHAnsi" w:eastAsiaTheme="majorEastAsia" w:hAnsiTheme="majorHAnsi" w:cstheme="majorBidi"/>
      <w:i/>
      <w:iCs/>
      <w:caps/>
      <w:color w:val="073763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8756B"/>
    <w:rPr>
      <w:rFonts w:asciiTheme="majorHAnsi" w:eastAsiaTheme="majorEastAsia" w:hAnsiTheme="majorHAnsi" w:cstheme="majorBidi"/>
      <w:b/>
      <w:bCs/>
      <w:color w:val="073763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8756B"/>
    <w:rPr>
      <w:rFonts w:asciiTheme="majorHAnsi" w:eastAsiaTheme="majorEastAsia" w:hAnsiTheme="majorHAnsi" w:cstheme="majorBidi"/>
      <w:b/>
      <w:bCs/>
      <w:i/>
      <w:iCs/>
      <w:color w:val="073763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8756B"/>
    <w:rPr>
      <w:rFonts w:asciiTheme="majorHAnsi" w:eastAsiaTheme="majorEastAsia" w:hAnsiTheme="majorHAnsi" w:cstheme="majorBidi"/>
      <w:i/>
      <w:iCs/>
      <w:color w:val="073763" w:themeColor="accent1" w:themeShade="80"/>
    </w:rPr>
  </w:style>
  <w:style w:type="paragraph" w:styleId="Descripcin">
    <w:name w:val="caption"/>
    <w:aliases w:val="Légende TW"/>
    <w:basedOn w:val="Normal"/>
    <w:next w:val="Normal"/>
    <w:qFormat/>
    <w:rsid w:val="00C64AE5"/>
    <w:pPr>
      <w:jc w:val="center"/>
    </w:pPr>
    <w:rPr>
      <w:bCs/>
      <w:i/>
      <w:color w:val="7F7F7F" w:themeColor="text1" w:themeTint="80"/>
      <w:sz w:val="18"/>
    </w:rPr>
  </w:style>
  <w:style w:type="paragraph" w:styleId="Subttulo">
    <w:name w:val="Subtitle"/>
    <w:basedOn w:val="Normal"/>
    <w:next w:val="Normal"/>
    <w:link w:val="SubttuloCar"/>
    <w:uiPriority w:val="1"/>
    <w:qFormat/>
    <w:rsid w:val="006D4A87"/>
    <w:pPr>
      <w:spacing w:before="360" w:after="120"/>
      <w:jc w:val="center"/>
    </w:pPr>
    <w:rPr>
      <w:noProof/>
      <w:color w:val="162049"/>
      <w:sz w:val="30"/>
      <w:szCs w:val="30"/>
    </w:rPr>
  </w:style>
  <w:style w:type="character" w:customStyle="1" w:styleId="SubttuloCar">
    <w:name w:val="Subtítulo Car"/>
    <w:basedOn w:val="Fuentedeprrafopredeter"/>
    <w:link w:val="Subttulo"/>
    <w:uiPriority w:val="1"/>
    <w:rsid w:val="006D4A87"/>
    <w:rPr>
      <w:rFonts w:ascii="Verdana" w:hAnsi="Verdana"/>
      <w:noProof/>
      <w:color w:val="162049"/>
      <w:sz w:val="30"/>
      <w:szCs w:val="30"/>
      <w:lang w:val="en-US"/>
    </w:rPr>
  </w:style>
  <w:style w:type="character" w:styleId="Textoennegrita">
    <w:name w:val="Strong"/>
    <w:basedOn w:val="Fuentedeprrafopredeter"/>
    <w:uiPriority w:val="22"/>
    <w:semiHidden/>
    <w:qFormat/>
    <w:rsid w:val="0058756B"/>
    <w:rPr>
      <w:b/>
      <w:bCs/>
    </w:rPr>
  </w:style>
  <w:style w:type="paragraph" w:customStyle="1" w:styleId="PointimportantTW">
    <w:name w:val="Point important TW"/>
    <w:basedOn w:val="Normal"/>
    <w:qFormat/>
    <w:rsid w:val="004B6158"/>
    <w:pPr>
      <w:pBdr>
        <w:left w:val="single" w:sz="12" w:space="4" w:color="FF0000"/>
      </w:pBdr>
      <w:ind w:left="708"/>
    </w:pPr>
    <w:rPr>
      <w:color w:val="FF0000"/>
    </w:rPr>
  </w:style>
  <w:style w:type="paragraph" w:styleId="Sinespaciado">
    <w:name w:val="No Spacing"/>
    <w:uiPriority w:val="1"/>
    <w:semiHidden/>
    <w:qFormat/>
    <w:rsid w:val="0058756B"/>
    <w:pPr>
      <w:spacing w:after="0" w:line="240" w:lineRule="auto"/>
    </w:pPr>
  </w:style>
  <w:style w:type="paragraph" w:styleId="Cita">
    <w:name w:val="Quote"/>
    <w:aliases w:val="Citation TW"/>
    <w:basedOn w:val="Normal"/>
    <w:next w:val="Normal"/>
    <w:link w:val="CitaCar"/>
    <w:qFormat/>
    <w:rsid w:val="00C64AE5"/>
    <w:pPr>
      <w:pBdr>
        <w:top w:val="single" w:sz="8" w:space="9" w:color="5B9BD5"/>
        <w:bottom w:val="single" w:sz="8" w:space="9" w:color="5B9BD5"/>
      </w:pBdr>
      <w:jc w:val="center"/>
    </w:pPr>
    <w:rPr>
      <w:i/>
      <w:color w:val="5B9BD5"/>
    </w:rPr>
  </w:style>
  <w:style w:type="character" w:customStyle="1" w:styleId="CitaCar">
    <w:name w:val="Cita Car"/>
    <w:aliases w:val="Citation TW Car"/>
    <w:basedOn w:val="Fuentedeprrafopredeter"/>
    <w:link w:val="Cita"/>
    <w:rsid w:val="006D4A87"/>
    <w:rPr>
      <w:rFonts w:ascii="Verdana" w:hAnsi="Verdana"/>
      <w:i/>
      <w:color w:val="5B9BD5"/>
      <w:sz w:val="20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qFormat/>
    <w:rsid w:val="0058756B"/>
    <w:pPr>
      <w:spacing w:before="100" w:beforeAutospacing="1" w:after="240"/>
      <w:ind w:left="720"/>
      <w:jc w:val="center"/>
    </w:pPr>
    <w:rPr>
      <w:rFonts w:asciiTheme="majorHAnsi" w:eastAsiaTheme="majorEastAsia" w:hAnsiTheme="majorHAnsi" w:cstheme="majorBidi"/>
      <w:color w:val="17406D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64AE5"/>
    <w:rPr>
      <w:rFonts w:asciiTheme="majorHAnsi" w:eastAsiaTheme="majorEastAsia" w:hAnsiTheme="majorHAnsi" w:cstheme="majorBidi"/>
      <w:color w:val="17406D" w:themeColor="text2"/>
      <w:spacing w:val="-6"/>
      <w:sz w:val="32"/>
      <w:szCs w:val="32"/>
    </w:rPr>
  </w:style>
  <w:style w:type="paragraph" w:customStyle="1" w:styleId="LignedecommandeTW">
    <w:name w:val="Ligne de commande TW"/>
    <w:basedOn w:val="Normal"/>
    <w:next w:val="Normal"/>
    <w:qFormat/>
    <w:rsid w:val="00D140CF"/>
    <w:pPr>
      <w:pBdr>
        <w:top w:val="single" w:sz="8" w:space="1" w:color="D9D9D9" w:themeColor="background1" w:themeShade="D9"/>
        <w:bottom w:val="single" w:sz="8" w:space="1" w:color="D9D9D9" w:themeColor="background1" w:themeShade="D9"/>
      </w:pBdr>
      <w:shd w:val="clear" w:color="auto" w:fill="D9D9D9" w:themeFill="background1" w:themeFillShade="D9"/>
    </w:pPr>
    <w:rPr>
      <w:rFonts w:ascii="Courier New" w:hAnsi="Courier New"/>
      <w:color w:val="000000" w:themeColor="text1"/>
    </w:rPr>
  </w:style>
  <w:style w:type="character" w:styleId="nfasisintenso">
    <w:name w:val="Intense Emphasis"/>
    <w:qFormat/>
    <w:rsid w:val="00CA3405"/>
    <w:rPr>
      <w:rFonts w:ascii="Verdana" w:hAnsi="Verdana"/>
      <w:b/>
      <w:color w:val="0097DD"/>
      <w:sz w:val="20"/>
    </w:rPr>
  </w:style>
  <w:style w:type="character" w:styleId="Referenciasutil">
    <w:name w:val="Subtle Reference"/>
    <w:basedOn w:val="Fuentedeprrafopredeter"/>
    <w:uiPriority w:val="31"/>
    <w:semiHidden/>
    <w:qFormat/>
    <w:rsid w:val="0058756B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semiHidden/>
    <w:qFormat/>
    <w:rsid w:val="0058756B"/>
    <w:rPr>
      <w:b/>
      <w:bCs/>
      <w:smallCaps/>
      <w:color w:val="17406D" w:themeColor="text2"/>
      <w:u w:val="single"/>
    </w:rPr>
  </w:style>
  <w:style w:type="character" w:styleId="Ttulodellibro">
    <w:name w:val="Book Title"/>
    <w:basedOn w:val="Fuentedeprrafopredeter"/>
    <w:uiPriority w:val="33"/>
    <w:semiHidden/>
    <w:qFormat/>
    <w:rsid w:val="0058756B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qFormat/>
    <w:rsid w:val="00903A9C"/>
    <w:pPr>
      <w:numPr>
        <w:numId w:val="0"/>
      </w:numPr>
      <w:pBdr>
        <w:top w:val="single" w:sz="36" w:space="1" w:color="162049"/>
        <w:bottom w:val="single" w:sz="36" w:space="1" w:color="162049"/>
      </w:pBdr>
      <w:shd w:val="clear" w:color="auto" w:fill="162049"/>
      <w:jc w:val="center"/>
      <w:outlineLvl w:val="9"/>
    </w:pPr>
    <w:rPr>
      <w:sz w:val="24"/>
    </w:rPr>
  </w:style>
  <w:style w:type="numbering" w:customStyle="1" w:styleId="StylepucesTW">
    <w:name w:val="Style puces TW"/>
    <w:uiPriority w:val="99"/>
    <w:rsid w:val="00977A87"/>
    <w:pPr>
      <w:numPr>
        <w:numId w:val="1"/>
      </w:numPr>
    </w:pPr>
  </w:style>
  <w:style w:type="character" w:styleId="Textodelmarcadordeposicin">
    <w:name w:val="Placeholder Text"/>
    <w:basedOn w:val="Fuentedeprrafopredeter"/>
    <w:uiPriority w:val="99"/>
    <w:semiHidden/>
    <w:rsid w:val="00516CF8"/>
    <w:rPr>
      <w:color w:val="808080"/>
    </w:rPr>
  </w:style>
  <w:style w:type="paragraph" w:styleId="Piedepgina">
    <w:name w:val="footer"/>
    <w:basedOn w:val="Normal"/>
    <w:link w:val="PiedepginaCar"/>
    <w:uiPriority w:val="2"/>
    <w:unhideWhenUsed/>
    <w:rsid w:val="002C7E21"/>
    <w:pPr>
      <w:tabs>
        <w:tab w:val="center" w:pos="4536"/>
        <w:tab w:val="right" w:pos="9072"/>
      </w:tabs>
    </w:pPr>
    <w:rPr>
      <w:color w:val="808080"/>
      <w:sz w:val="18"/>
    </w:rPr>
  </w:style>
  <w:style w:type="character" w:customStyle="1" w:styleId="PiedepginaCar">
    <w:name w:val="Pie de página Car"/>
    <w:basedOn w:val="Fuentedeprrafopredeter"/>
    <w:link w:val="Piedepgina"/>
    <w:uiPriority w:val="2"/>
    <w:rsid w:val="00256850"/>
    <w:rPr>
      <w:rFonts w:ascii="Verdana" w:hAnsi="Verdana"/>
      <w:color w:val="808080"/>
      <w:sz w:val="18"/>
    </w:rPr>
  </w:style>
  <w:style w:type="paragraph" w:styleId="TDC1">
    <w:name w:val="toc 1"/>
    <w:basedOn w:val="Normal"/>
    <w:next w:val="Normal"/>
    <w:autoRedefine/>
    <w:uiPriority w:val="39"/>
    <w:unhideWhenUsed/>
    <w:rsid w:val="00001612"/>
    <w:pPr>
      <w:tabs>
        <w:tab w:val="left" w:pos="440"/>
        <w:tab w:val="right" w:leader="dot" w:pos="9354"/>
      </w:tabs>
      <w:spacing w:before="240"/>
      <w:jc w:val="both"/>
    </w:pPr>
    <w:rPr>
      <w:b/>
      <w:caps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001612"/>
    <w:pPr>
      <w:tabs>
        <w:tab w:val="left" w:pos="1134"/>
        <w:tab w:val="right" w:leader="dot" w:pos="9354"/>
      </w:tabs>
      <w:spacing w:before="180" w:after="100"/>
      <w:ind w:left="454"/>
      <w:jc w:val="both"/>
    </w:pPr>
    <w:rPr>
      <w:b/>
      <w:caps/>
      <w:noProof/>
      <w:color w:val="595959" w:themeColor="text1" w:themeTint="A6"/>
      <w:sz w:val="18"/>
    </w:rPr>
  </w:style>
  <w:style w:type="paragraph" w:styleId="TDC3">
    <w:name w:val="toc 3"/>
    <w:basedOn w:val="Normal"/>
    <w:next w:val="Normal"/>
    <w:autoRedefine/>
    <w:uiPriority w:val="39"/>
    <w:unhideWhenUsed/>
    <w:rsid w:val="00343313"/>
    <w:pPr>
      <w:tabs>
        <w:tab w:val="left" w:pos="1701"/>
        <w:tab w:val="right" w:leader="dot" w:pos="9354"/>
      </w:tabs>
      <w:spacing w:before="100"/>
      <w:ind w:left="907"/>
    </w:pPr>
    <w:rPr>
      <w:noProof/>
      <w:color w:val="595959" w:themeColor="text1" w:themeTint="A6"/>
      <w:sz w:val="18"/>
    </w:rPr>
  </w:style>
  <w:style w:type="paragraph" w:styleId="TDC4">
    <w:name w:val="toc 4"/>
    <w:basedOn w:val="Normal"/>
    <w:next w:val="Normal"/>
    <w:autoRedefine/>
    <w:uiPriority w:val="39"/>
    <w:unhideWhenUsed/>
    <w:rsid w:val="00343313"/>
    <w:pPr>
      <w:tabs>
        <w:tab w:val="left" w:pos="1985"/>
        <w:tab w:val="right" w:leader="dot" w:pos="9354"/>
      </w:tabs>
      <w:spacing w:before="60"/>
      <w:ind w:left="1332" w:hanging="425"/>
    </w:pPr>
    <w:rPr>
      <w:noProof/>
      <w:color w:val="595959" w:themeColor="text1" w:themeTint="A6"/>
      <w:sz w:val="18"/>
    </w:rPr>
  </w:style>
  <w:style w:type="character" w:styleId="Hipervnculo">
    <w:name w:val="Hyperlink"/>
    <w:basedOn w:val="Fuentedeprrafopredeter"/>
    <w:uiPriority w:val="99"/>
    <w:unhideWhenUsed/>
    <w:rsid w:val="004827B9"/>
    <w:rPr>
      <w:rFonts w:ascii="Verdana" w:hAnsi="Verdana"/>
      <w:color w:val="0070C0"/>
      <w:sz w:val="20"/>
      <w:u w:val="single"/>
    </w:rPr>
  </w:style>
  <w:style w:type="paragraph" w:styleId="Listaconvietas">
    <w:name w:val="List Bullet"/>
    <w:basedOn w:val="Normal"/>
    <w:qFormat/>
    <w:rsid w:val="004F0285"/>
    <w:pPr>
      <w:numPr>
        <w:numId w:val="32"/>
      </w:numPr>
      <w:spacing w:line="264" w:lineRule="auto"/>
      <w:jc w:val="both"/>
    </w:pPr>
  </w:style>
  <w:style w:type="paragraph" w:styleId="Listaconvietas2">
    <w:name w:val="List Bullet 2"/>
    <w:basedOn w:val="Normal"/>
    <w:qFormat/>
    <w:rsid w:val="004F0285"/>
    <w:pPr>
      <w:numPr>
        <w:ilvl w:val="1"/>
        <w:numId w:val="32"/>
      </w:numPr>
      <w:tabs>
        <w:tab w:val="left" w:pos="993"/>
        <w:tab w:val="left" w:pos="1418"/>
      </w:tabs>
      <w:spacing w:line="264" w:lineRule="auto"/>
      <w:contextualSpacing/>
      <w:jc w:val="both"/>
    </w:pPr>
    <w:rPr>
      <w:sz w:val="18"/>
    </w:rPr>
  </w:style>
  <w:style w:type="paragraph" w:styleId="Listaconvietas3">
    <w:name w:val="List Bullet 3"/>
    <w:basedOn w:val="Normal"/>
    <w:qFormat/>
    <w:rsid w:val="004F0285"/>
    <w:pPr>
      <w:numPr>
        <w:ilvl w:val="2"/>
        <w:numId w:val="32"/>
      </w:numPr>
      <w:spacing w:line="264" w:lineRule="auto"/>
      <w:contextualSpacing/>
      <w:jc w:val="both"/>
    </w:pPr>
    <w:rPr>
      <w:sz w:val="16"/>
    </w:rPr>
  </w:style>
  <w:style w:type="paragraph" w:styleId="Listaconvietas4">
    <w:name w:val="List Bullet 4"/>
    <w:basedOn w:val="Normal"/>
    <w:qFormat/>
    <w:rsid w:val="004F0285"/>
    <w:pPr>
      <w:numPr>
        <w:ilvl w:val="3"/>
        <w:numId w:val="32"/>
      </w:numPr>
      <w:tabs>
        <w:tab w:val="left" w:pos="1985"/>
      </w:tabs>
      <w:spacing w:line="264" w:lineRule="auto"/>
      <w:contextualSpacing/>
      <w:jc w:val="both"/>
    </w:pPr>
    <w:rPr>
      <w:sz w:val="16"/>
    </w:rPr>
  </w:style>
  <w:style w:type="paragraph" w:styleId="Listaconnmeros">
    <w:name w:val="List Number"/>
    <w:basedOn w:val="Normal"/>
    <w:link w:val="ListaconnmerosCar"/>
    <w:qFormat/>
    <w:rsid w:val="007E7301"/>
    <w:pPr>
      <w:numPr>
        <w:numId w:val="28"/>
      </w:numPr>
      <w:spacing w:line="264" w:lineRule="auto"/>
    </w:pPr>
    <w:rPr>
      <w:rFonts w:eastAsia="Times New Roman" w:cs="Times New Roman"/>
      <w:szCs w:val="20"/>
      <w:lang w:eastAsia="fr-FR"/>
    </w:rPr>
  </w:style>
  <w:style w:type="paragraph" w:styleId="Listaconnmeros2">
    <w:name w:val="List Number 2"/>
    <w:basedOn w:val="Normal"/>
    <w:qFormat/>
    <w:rsid w:val="00435ACD"/>
    <w:pPr>
      <w:numPr>
        <w:ilvl w:val="1"/>
        <w:numId w:val="28"/>
      </w:numPr>
      <w:tabs>
        <w:tab w:val="left" w:pos="1276"/>
      </w:tabs>
      <w:spacing w:line="264" w:lineRule="auto"/>
    </w:pPr>
    <w:rPr>
      <w:rFonts w:eastAsia="Times New Roman" w:cs="Times New Roman"/>
      <w:sz w:val="18"/>
      <w:szCs w:val="18"/>
      <w:lang w:eastAsia="fr-FR"/>
    </w:rPr>
  </w:style>
  <w:style w:type="paragraph" w:styleId="Listaconnmeros3">
    <w:name w:val="List Number 3"/>
    <w:basedOn w:val="Normal"/>
    <w:qFormat/>
    <w:rsid w:val="00435ACD"/>
    <w:pPr>
      <w:numPr>
        <w:ilvl w:val="2"/>
        <w:numId w:val="28"/>
      </w:numPr>
      <w:spacing w:line="264" w:lineRule="auto"/>
      <w:jc w:val="both"/>
    </w:pPr>
    <w:rPr>
      <w:sz w:val="16"/>
    </w:rPr>
  </w:style>
  <w:style w:type="character" w:customStyle="1" w:styleId="ListaconnmerosCar">
    <w:name w:val="Lista con números Car"/>
    <w:basedOn w:val="Fuentedeprrafopredeter"/>
    <w:link w:val="Listaconnmeros"/>
    <w:rsid w:val="007E7301"/>
    <w:rPr>
      <w:rFonts w:ascii="Verdana" w:eastAsia="Times New Roman" w:hAnsi="Verdana" w:cs="Times New Roman"/>
      <w:sz w:val="20"/>
      <w:szCs w:val="20"/>
      <w:lang w:eastAsia="fr-FR"/>
    </w:rPr>
  </w:style>
  <w:style w:type="paragraph" w:styleId="Listaconnmeros4">
    <w:name w:val="List Number 4"/>
    <w:basedOn w:val="Normal"/>
    <w:qFormat/>
    <w:rsid w:val="00435ACD"/>
    <w:pPr>
      <w:numPr>
        <w:ilvl w:val="3"/>
        <w:numId w:val="28"/>
      </w:numPr>
      <w:spacing w:line="264" w:lineRule="auto"/>
      <w:jc w:val="both"/>
    </w:pPr>
    <w:rPr>
      <w:rFonts w:eastAsia="Times New Roman" w:cs="Times New Roman"/>
      <w:sz w:val="16"/>
      <w:szCs w:val="20"/>
      <w:lang w:eastAsia="fr-FR"/>
    </w:rPr>
  </w:style>
  <w:style w:type="numbering" w:customStyle="1" w:styleId="StyledelistenumrosTW">
    <w:name w:val="Style de liste numéros TW"/>
    <w:uiPriority w:val="99"/>
    <w:rsid w:val="004F0285"/>
    <w:pPr>
      <w:numPr>
        <w:numId w:val="7"/>
      </w:numPr>
    </w:pPr>
  </w:style>
  <w:style w:type="character" w:styleId="nfasissutil">
    <w:name w:val="Subtle Emphasis"/>
    <w:basedOn w:val="Fuentedeprrafopredeter"/>
    <w:qFormat/>
    <w:rsid w:val="007D49D0"/>
    <w:rPr>
      <w:rFonts w:ascii="Verdana" w:hAnsi="Verdana"/>
      <w:b/>
      <w:iCs/>
      <w:color w:val="162049"/>
      <w:sz w:val="20"/>
    </w:rPr>
  </w:style>
  <w:style w:type="paragraph" w:customStyle="1" w:styleId="AstuceTW">
    <w:name w:val="Astuce TW"/>
    <w:basedOn w:val="Normal"/>
    <w:qFormat/>
    <w:rsid w:val="004B6158"/>
    <w:pPr>
      <w:pBdr>
        <w:left w:val="single" w:sz="8" w:space="4" w:color="ED7D31"/>
      </w:pBdr>
      <w:ind w:left="1416"/>
    </w:pPr>
    <w:rPr>
      <w:i/>
      <w:color w:val="ED7D31"/>
    </w:rPr>
  </w:style>
  <w:style w:type="table" w:customStyle="1" w:styleId="TWtableauvide">
    <w:name w:val="TW tableau vide"/>
    <w:basedOn w:val="Tablanormal"/>
    <w:uiPriority w:val="99"/>
    <w:rsid w:val="00BD715B"/>
    <w:pPr>
      <w:keepNext/>
      <w:keepLines/>
      <w:suppressLineNumbers/>
      <w:suppressAutoHyphens/>
      <w:spacing w:after="0" w:line="240" w:lineRule="auto"/>
    </w:pPr>
    <w:rPr>
      <w:rFonts w:ascii="Verdana" w:hAnsi="Verdana"/>
      <w:sz w:val="20"/>
    </w:rPr>
    <w:tblPr>
      <w:tblBorders>
        <w:bottom w:val="single" w:sz="6" w:space="0" w:color="0097DD"/>
      </w:tblBorders>
      <w:tblCellMar>
        <w:top w:w="57" w:type="dxa"/>
        <w:bottom w:w="57" w:type="dxa"/>
      </w:tblCellMar>
    </w:tblPr>
    <w:tcPr>
      <w:vAlign w:val="center"/>
    </w:tcPr>
    <w:tblStylePr w:type="firstRow">
      <w:rPr>
        <w:b/>
      </w:rPr>
      <w:tblPr/>
      <w:tcPr>
        <w:tcBorders>
          <w:top w:val="nil"/>
          <w:left w:val="single" w:sz="36" w:space="0" w:color="162049"/>
          <w:bottom w:val="nil"/>
          <w:right w:val="single" w:sz="36" w:space="0" w:color="162049"/>
          <w:insideH w:val="nil"/>
          <w:insideV w:val="nil"/>
          <w:tl2br w:val="nil"/>
          <w:tr2bl w:val="nil"/>
        </w:tcBorders>
        <w:shd w:val="clear" w:color="auto" w:fill="162049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Listaconnmeros5">
    <w:name w:val="List Number 5"/>
    <w:basedOn w:val="Normal"/>
    <w:semiHidden/>
    <w:unhideWhenUsed/>
    <w:rsid w:val="00CA3405"/>
    <w:pPr>
      <w:tabs>
        <w:tab w:val="num" w:pos="2126"/>
      </w:tabs>
      <w:spacing w:line="264" w:lineRule="auto"/>
      <w:ind w:left="2126" w:hanging="283"/>
      <w:contextualSpacing/>
      <w:jc w:val="both"/>
    </w:pPr>
    <w:rPr>
      <w:rFonts w:ascii="Trebuchet MS" w:eastAsia="Times New Roman" w:hAnsi="Trebuchet MS" w:cs="Times New Roman"/>
      <w:szCs w:val="20"/>
      <w:lang w:eastAsia="fr-FR"/>
    </w:rPr>
  </w:style>
  <w:style w:type="numbering" w:customStyle="1" w:styleId="Style1">
    <w:name w:val="Style1"/>
    <w:uiPriority w:val="99"/>
    <w:rsid w:val="004F0285"/>
    <w:pPr>
      <w:numPr>
        <w:numId w:val="13"/>
      </w:numPr>
    </w:pPr>
  </w:style>
  <w:style w:type="table" w:customStyle="1" w:styleId="LIGHTTABLETW">
    <w:name w:val="LIGHT TABLE TW"/>
    <w:basedOn w:val="Tablanormal"/>
    <w:uiPriority w:val="99"/>
    <w:rsid w:val="00363B20"/>
    <w:pPr>
      <w:spacing w:after="0" w:line="240" w:lineRule="auto"/>
    </w:pPr>
    <w:rPr>
      <w:rFonts w:ascii="Verdana" w:hAnsi="Verdana"/>
      <w:sz w:val="20"/>
    </w:rPr>
    <w:tblPr>
      <w:tblStyleRowBandSize w:val="1"/>
      <w:tblStyleColBandSize w:val="1"/>
    </w:tblPr>
    <w:tblStylePr w:type="firstRow">
      <w:rPr>
        <w:b/>
      </w:rPr>
      <w:tblPr/>
      <w:tcPr>
        <w:tcBorders>
          <w:top w:val="single" w:sz="36" w:space="0" w:color="162049"/>
          <w:left w:val="nil"/>
          <w:bottom w:val="single" w:sz="36" w:space="0" w:color="162049"/>
          <w:right w:val="nil"/>
          <w:insideH w:val="nil"/>
          <w:insideV w:val="nil"/>
          <w:tl2br w:val="nil"/>
          <w:tr2bl w:val="nil"/>
        </w:tcBorders>
        <w:shd w:val="clear" w:color="auto" w:fill="162049"/>
      </w:tcPr>
    </w:tblStylePr>
    <w:tblStylePr w:type="lastRow">
      <w:tblPr/>
      <w:tcPr>
        <w:tcBorders>
          <w:top w:val="nil"/>
          <w:left w:val="nil"/>
          <w:bottom w:val="single" w:sz="8" w:space="0" w:color="0097D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color w:val="auto"/>
      </w:rPr>
      <w:tblPr/>
      <w:tcPr>
        <w:shd w:val="clear" w:color="auto" w:fill="C7E2FA" w:themeFill="accent1" w:themeFillTint="33"/>
      </w:tcPr>
    </w:tblStylePr>
    <w:tblStylePr w:type="lastCol">
      <w:rPr>
        <w:color w:val="auto"/>
      </w:rPr>
      <w:tblPr/>
      <w:tcPr>
        <w:shd w:val="clear" w:color="auto" w:fill="C7E2FA" w:themeFill="accent1" w:themeFillTint="33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2Vert">
      <w:tblPr/>
      <w:tcPr>
        <w:shd w:val="clear" w:color="auto" w:fill="FFFFFF" w:themeFill="background1"/>
      </w:tcPr>
    </w:tblStylePr>
    <w:tblStylePr w:type="band1Horz">
      <w:tblPr/>
      <w:tcPr>
        <w:shd w:val="clear" w:color="auto" w:fill="D9D9D9" w:themeFill="background1" w:themeFillShade="D9"/>
      </w:tcPr>
    </w:tblStylePr>
    <w:tblStylePr w:type="band2Horz">
      <w:tblPr/>
      <w:tcPr>
        <w:shd w:val="clear" w:color="auto" w:fill="FFFFFF" w:themeFill="background1"/>
      </w:tcPr>
    </w:tblStylePr>
  </w:style>
  <w:style w:type="table" w:customStyle="1" w:styleId="StructuredTableTW">
    <w:name w:val="Structured Table TW"/>
    <w:basedOn w:val="Tablanormal"/>
    <w:uiPriority w:val="99"/>
    <w:rsid w:val="00363B20"/>
    <w:pPr>
      <w:spacing w:after="0" w:line="240" w:lineRule="auto"/>
      <w:jc w:val="center"/>
    </w:pPr>
    <w:rPr>
      <w:rFonts w:ascii="Verdana" w:hAnsi="Verdana"/>
      <w:sz w:val="20"/>
    </w:rPr>
    <w:tblPr>
      <w:tblStyleRowBandSize w:val="1"/>
      <w:tblStyleColBandSize w:val="1"/>
      <w:tblBorders>
        <w:top w:val="single" w:sz="4" w:space="0" w:color="162049"/>
        <w:left w:val="single" w:sz="4" w:space="0" w:color="162049"/>
        <w:bottom w:val="single" w:sz="4" w:space="0" w:color="162049"/>
        <w:right w:val="single" w:sz="4" w:space="0" w:color="162049"/>
        <w:insideH w:val="single" w:sz="4" w:space="0" w:color="162049"/>
        <w:insideV w:val="single" w:sz="4" w:space="0" w:color="162049"/>
      </w:tblBorders>
    </w:tblPr>
    <w:tblStylePr w:type="firstRow">
      <w:rPr>
        <w:b/>
      </w:rPr>
      <w:tblPr/>
      <w:tcPr>
        <w:tcBorders>
          <w:top w:val="single" w:sz="24" w:space="0" w:color="162049"/>
          <w:left w:val="single" w:sz="8" w:space="0" w:color="162049"/>
          <w:bottom w:val="single" w:sz="24" w:space="0" w:color="162049"/>
          <w:right w:val="single" w:sz="8" w:space="0" w:color="162049"/>
          <w:insideH w:val="single" w:sz="24" w:space="0" w:color="162049"/>
          <w:insideV w:val="single" w:sz="24" w:space="0" w:color="162049"/>
          <w:tl2br w:val="nil"/>
          <w:tr2bl w:val="nil"/>
        </w:tcBorders>
        <w:shd w:val="clear" w:color="auto" w:fill="162049"/>
      </w:tcPr>
    </w:tblStylePr>
    <w:tblStylePr w:type="lastRow">
      <w:rPr>
        <w:color w:val="FFFFFF" w:themeColor="background1"/>
      </w:rPr>
      <w:tblPr/>
      <w:tcPr>
        <w:shd w:val="clear" w:color="auto" w:fill="808080" w:themeFill="background1" w:themeFillShade="80"/>
      </w:tcPr>
    </w:tblStylePr>
    <w:tblStylePr w:type="firstCol">
      <w:rPr>
        <w:color w:val="auto"/>
      </w:rPr>
      <w:tblPr/>
      <w:tcPr>
        <w:shd w:val="clear" w:color="auto" w:fill="C7E2FA" w:themeFill="accent1" w:themeFillTint="33"/>
      </w:tcPr>
    </w:tblStylePr>
    <w:tblStylePr w:type="lastCol">
      <w:rPr>
        <w:color w:val="auto"/>
      </w:rPr>
      <w:tblPr/>
      <w:tcPr>
        <w:shd w:val="clear" w:color="auto" w:fill="C7E2FA" w:themeFill="accent1" w:themeFillTint="33"/>
      </w:tcPr>
    </w:tblStylePr>
    <w:tblStylePr w:type="band1Vert">
      <w:tblPr/>
      <w:tcPr>
        <w:shd w:val="clear" w:color="auto" w:fill="D9D9D9" w:themeFill="background1" w:themeFillShade="D9"/>
      </w:tcPr>
    </w:tblStylePr>
    <w:tblStylePr w:type="band1Horz">
      <w:tblPr/>
      <w:tcPr>
        <w:shd w:val="clear" w:color="auto" w:fill="D9D9D9" w:themeFill="background1" w:themeFillShade="D9"/>
      </w:tcPr>
    </w:tblStylePr>
  </w:style>
  <w:style w:type="paragraph" w:styleId="Prrafodelista">
    <w:name w:val="List Paragraph"/>
    <w:basedOn w:val="Normal"/>
    <w:uiPriority w:val="34"/>
    <w:semiHidden/>
    <w:qFormat/>
    <w:rsid w:val="00A41F17"/>
    <w:pPr>
      <w:ind w:left="720"/>
      <w:contextualSpacing/>
    </w:p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219A1"/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219A1"/>
    <w:rPr>
      <w:rFonts w:ascii="Consolas" w:hAnsi="Consolas"/>
      <w:sz w:val="20"/>
      <w:szCs w:val="20"/>
    </w:rPr>
  </w:style>
  <w:style w:type="paragraph" w:styleId="Encabezado">
    <w:name w:val="header"/>
    <w:basedOn w:val="Normal"/>
    <w:link w:val="EncabezadoCar"/>
    <w:uiPriority w:val="39"/>
    <w:unhideWhenUsed/>
    <w:rsid w:val="000726C2"/>
    <w:pPr>
      <w:tabs>
        <w:tab w:val="center" w:pos="4536"/>
        <w:tab w:val="right" w:pos="9072"/>
      </w:tabs>
    </w:pPr>
  </w:style>
  <w:style w:type="character" w:customStyle="1" w:styleId="EncabezadoCar">
    <w:name w:val="Encabezado Car"/>
    <w:basedOn w:val="Fuentedeprrafopredeter"/>
    <w:link w:val="Encabezado"/>
    <w:uiPriority w:val="39"/>
    <w:rsid w:val="00256850"/>
    <w:rPr>
      <w:rFonts w:ascii="Verdana" w:hAnsi="Verdana"/>
      <w:sz w:val="20"/>
    </w:rPr>
  </w:style>
  <w:style w:type="paragraph" w:customStyle="1" w:styleId="Grandtitre1">
    <w:name w:val="Grand titre 1"/>
    <w:basedOn w:val="Normal"/>
    <w:next w:val="Normal"/>
    <w:semiHidden/>
    <w:rsid w:val="0030200F"/>
    <w:pPr>
      <w:pageBreakBefore/>
      <w:numPr>
        <w:numId w:val="24"/>
      </w:numPr>
      <w:pBdr>
        <w:top w:val="single" w:sz="36" w:space="1" w:color="0097DD"/>
        <w:bottom w:val="single" w:sz="36" w:space="1" w:color="0097DD"/>
      </w:pBdr>
      <w:shd w:val="clear" w:color="auto" w:fill="0097DD"/>
      <w:ind w:left="431" w:hanging="431"/>
    </w:pPr>
    <w:rPr>
      <w:b/>
      <w:color w:val="FFFFFF" w:themeColor="background1"/>
      <w:sz w:val="30"/>
    </w:rPr>
  </w:style>
  <w:style w:type="paragraph" w:customStyle="1" w:styleId="Grandtitre2">
    <w:name w:val="Grand titre 2"/>
    <w:basedOn w:val="Normal"/>
    <w:next w:val="Normal"/>
    <w:semiHidden/>
    <w:rsid w:val="0030200F"/>
    <w:pPr>
      <w:numPr>
        <w:ilvl w:val="1"/>
        <w:numId w:val="24"/>
      </w:numPr>
      <w:pBdr>
        <w:bottom w:val="single" w:sz="12" w:space="1" w:color="00B0F0"/>
      </w:pBdr>
      <w:spacing w:before="120" w:after="240"/>
      <w:ind w:left="578" w:hanging="578"/>
    </w:pPr>
    <w:rPr>
      <w:b/>
      <w:color w:val="0097DD"/>
      <w:sz w:val="28"/>
    </w:rPr>
  </w:style>
  <w:style w:type="paragraph" w:customStyle="1" w:styleId="Grandtitre3">
    <w:name w:val="Grand titre 3"/>
    <w:basedOn w:val="Normal"/>
    <w:next w:val="Normal"/>
    <w:semiHidden/>
    <w:rsid w:val="0030200F"/>
    <w:pPr>
      <w:numPr>
        <w:ilvl w:val="2"/>
        <w:numId w:val="24"/>
      </w:numPr>
      <w:spacing w:before="120" w:after="120"/>
      <w:ind w:left="1428"/>
    </w:pPr>
    <w:rPr>
      <w:b/>
      <w:color w:val="2F5496"/>
      <w:sz w:val="24"/>
    </w:rPr>
  </w:style>
  <w:style w:type="paragraph" w:customStyle="1" w:styleId="Grandtitre4">
    <w:name w:val="Grand titre 4"/>
    <w:basedOn w:val="Normal"/>
    <w:next w:val="Normal"/>
    <w:semiHidden/>
    <w:rsid w:val="0030200F"/>
    <w:pPr>
      <w:numPr>
        <w:ilvl w:val="3"/>
        <w:numId w:val="24"/>
      </w:numPr>
      <w:spacing w:before="120" w:after="120"/>
      <w:ind w:left="2278" w:hanging="862"/>
    </w:pPr>
    <w:rPr>
      <w:b/>
      <w:color w:val="1DC4FF"/>
    </w:rPr>
  </w:style>
  <w:style w:type="paragraph" w:styleId="Ttulo">
    <w:name w:val="Title"/>
    <w:basedOn w:val="Normal"/>
    <w:next w:val="Normal"/>
    <w:link w:val="TtuloCar"/>
    <w:uiPriority w:val="1"/>
    <w:rsid w:val="006D4A87"/>
    <w:pPr>
      <w:spacing w:before="840" w:after="360"/>
      <w:jc w:val="center"/>
    </w:pPr>
    <w:rPr>
      <w:b/>
      <w:color w:val="0097DD"/>
      <w:sz w:val="36"/>
      <w:szCs w:val="24"/>
    </w:rPr>
  </w:style>
  <w:style w:type="character" w:customStyle="1" w:styleId="TtuloCar">
    <w:name w:val="Título Car"/>
    <w:basedOn w:val="Fuentedeprrafopredeter"/>
    <w:link w:val="Ttulo"/>
    <w:uiPriority w:val="1"/>
    <w:rsid w:val="006D4A87"/>
    <w:rPr>
      <w:rFonts w:ascii="Verdana" w:hAnsi="Verdana"/>
      <w:b/>
      <w:color w:val="0097DD"/>
      <w:sz w:val="36"/>
      <w:szCs w:val="24"/>
      <w:lang w:val="en-U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E7CC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E7C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1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80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4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24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14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458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851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2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9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01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65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9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63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53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248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30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219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176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688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45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42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24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76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7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63" Type="http://schemas.openxmlformats.org/officeDocument/2006/relationships/image" Target="media/image53.png"/><Relationship Id="rId84" Type="http://schemas.openxmlformats.org/officeDocument/2006/relationships/image" Target="media/image74.png"/><Relationship Id="rId138" Type="http://schemas.openxmlformats.org/officeDocument/2006/relationships/theme" Target="theme/theme1.xml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123" Type="http://schemas.openxmlformats.org/officeDocument/2006/relationships/image" Target="media/image113.png"/><Relationship Id="rId128" Type="http://schemas.openxmlformats.org/officeDocument/2006/relationships/image" Target="media/image118.png"/><Relationship Id="rId5" Type="http://schemas.openxmlformats.org/officeDocument/2006/relationships/numbering" Target="numbering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118" Type="http://schemas.openxmlformats.org/officeDocument/2006/relationships/image" Target="media/image108.png"/><Relationship Id="rId134" Type="http://schemas.openxmlformats.org/officeDocument/2006/relationships/footer" Target="footer1.xml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124" Type="http://schemas.openxmlformats.org/officeDocument/2006/relationships/image" Target="media/image114.png"/><Relationship Id="rId129" Type="http://schemas.openxmlformats.org/officeDocument/2006/relationships/image" Target="media/image119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49" Type="http://schemas.openxmlformats.org/officeDocument/2006/relationships/image" Target="media/image39.png"/><Relationship Id="rId114" Type="http://schemas.openxmlformats.org/officeDocument/2006/relationships/image" Target="media/image104.png"/><Relationship Id="rId119" Type="http://schemas.openxmlformats.org/officeDocument/2006/relationships/image" Target="media/image109.png"/><Relationship Id="rId44" Type="http://schemas.openxmlformats.org/officeDocument/2006/relationships/image" Target="media/image34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130" Type="http://schemas.openxmlformats.org/officeDocument/2006/relationships/image" Target="media/image120.png"/><Relationship Id="rId135" Type="http://schemas.openxmlformats.org/officeDocument/2006/relationships/footer" Target="footer2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120" Type="http://schemas.openxmlformats.org/officeDocument/2006/relationships/image" Target="media/image110.png"/><Relationship Id="rId125" Type="http://schemas.openxmlformats.org/officeDocument/2006/relationships/image" Target="media/image115.png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image" Target="media/image105.png"/><Relationship Id="rId131" Type="http://schemas.openxmlformats.org/officeDocument/2006/relationships/image" Target="media/image121.png"/><Relationship Id="rId136" Type="http://schemas.openxmlformats.org/officeDocument/2006/relationships/fontTable" Target="fontTable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126" Type="http://schemas.openxmlformats.org/officeDocument/2006/relationships/image" Target="media/image116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121" Type="http://schemas.openxmlformats.org/officeDocument/2006/relationships/image" Target="media/image111.png"/><Relationship Id="rId3" Type="http://schemas.openxmlformats.org/officeDocument/2006/relationships/customXml" Target="../customXml/item3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116" Type="http://schemas.openxmlformats.org/officeDocument/2006/relationships/image" Target="media/image106.png"/><Relationship Id="rId137" Type="http://schemas.openxmlformats.org/officeDocument/2006/relationships/glossaryDocument" Target="glossary/document.xml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Relationship Id="rId132" Type="http://schemas.openxmlformats.org/officeDocument/2006/relationships/image" Target="media/image122.png"/><Relationship Id="rId15" Type="http://schemas.openxmlformats.org/officeDocument/2006/relationships/image" Target="media/image5.png"/><Relationship Id="rId36" Type="http://schemas.openxmlformats.org/officeDocument/2006/relationships/image" Target="media/image26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27" Type="http://schemas.openxmlformats.org/officeDocument/2006/relationships/image" Target="media/image11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52" Type="http://schemas.openxmlformats.org/officeDocument/2006/relationships/image" Target="media/image42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122" Type="http://schemas.openxmlformats.org/officeDocument/2006/relationships/image" Target="media/image112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26" Type="http://schemas.openxmlformats.org/officeDocument/2006/relationships/image" Target="media/image16.png"/><Relationship Id="rId47" Type="http://schemas.openxmlformats.org/officeDocument/2006/relationships/image" Target="media/image37.png"/><Relationship Id="rId68" Type="http://schemas.openxmlformats.org/officeDocument/2006/relationships/image" Target="media/image58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33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twitter.com/TeamWorkTweet?lang=fr" TargetMode="External"/><Relationship Id="rId2" Type="http://schemas.openxmlformats.org/officeDocument/2006/relationships/image" Target="media/image125.png"/><Relationship Id="rId1" Type="http://schemas.openxmlformats.org/officeDocument/2006/relationships/hyperlink" Target="https://www.linkedin.com/company/107518/?trk=tyah&amp;trkInfo=clickedVertical:company,idx:2-1-2,tarId:1430205222456,tas:teamwork%20mana" TargetMode="External"/><Relationship Id="rId5" Type="http://schemas.openxmlformats.org/officeDocument/2006/relationships/hyperlink" Target="http://www.teamwork.net" TargetMode="External"/><Relationship Id="rId4" Type="http://schemas.openxmlformats.org/officeDocument/2006/relationships/image" Target="media/image126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4.png"/><Relationship Id="rId1" Type="http://schemas.openxmlformats.org/officeDocument/2006/relationships/image" Target="media/image12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6145984\Desktop\Temp\TW_Template_Word_light_EN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2056E32A3C4486BB36AD2F83F9521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7480CB-F415-4E6B-9CA6-0DB54F5EFF81}"/>
      </w:docPartPr>
      <w:docPartBody>
        <w:p w:rsidR="00280BF9" w:rsidRDefault="00117701">
          <w:pPr>
            <w:pStyle w:val="C2056E32A3C4486BB36AD2F83F952140"/>
          </w:pPr>
          <w:r w:rsidRPr="00B31E2D">
            <w:rPr>
              <w:rStyle w:val="Textodelmarcadordeposicin"/>
            </w:rPr>
            <w:t>[Titre 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7701"/>
    <w:rsid w:val="00117701"/>
    <w:rsid w:val="00280BF9"/>
    <w:rsid w:val="003A3526"/>
    <w:rsid w:val="005C78B1"/>
    <w:rsid w:val="005D147C"/>
    <w:rsid w:val="00755341"/>
    <w:rsid w:val="00760182"/>
    <w:rsid w:val="008174B6"/>
    <w:rsid w:val="00AC50E2"/>
    <w:rsid w:val="00EB1E77"/>
    <w:rsid w:val="00FB0E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Pr>
      <w:color w:val="808080"/>
    </w:rPr>
  </w:style>
  <w:style w:type="paragraph" w:customStyle="1" w:styleId="C2056E32A3C4486BB36AD2F83F952140">
    <w:name w:val="C2056E32A3C4486BB36AD2F83F95214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hème Office">
  <a:themeElements>
    <a:clrScheme name="Ble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d299192-2af8-40ed-a433-e7383f87ea13">
      <Terms xmlns="http://schemas.microsoft.com/office/infopath/2007/PartnerControls"/>
    </lcf76f155ced4ddcb4097134ff3c332f>
    <TaxCatchAll xmlns="84574924-049e-48af-b8f5-21c7d5922fc7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41CB45A58C794DA2D1C18F855FB6AB" ma:contentTypeVersion="14" ma:contentTypeDescription="Create a new document." ma:contentTypeScope="" ma:versionID="a6b8e0eb581b84dc684adf141e1adc17">
  <xsd:schema xmlns:xsd="http://www.w3.org/2001/XMLSchema" xmlns:xs="http://www.w3.org/2001/XMLSchema" xmlns:p="http://schemas.microsoft.com/office/2006/metadata/properties" xmlns:ns2="dd299192-2af8-40ed-a433-e7383f87ea13" xmlns:ns3="84574924-049e-48af-b8f5-21c7d5922fc7" targetNamespace="http://schemas.microsoft.com/office/2006/metadata/properties" ma:root="true" ma:fieldsID="42a78225a008d687afc811bed790b651" ns2:_="" ns3:_="">
    <xsd:import namespace="dd299192-2af8-40ed-a433-e7383f87ea13"/>
    <xsd:import namespace="84574924-049e-48af-b8f5-21c7d5922fc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299192-2af8-40ed-a433-e7383f87ea1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1aabcb2b-4680-45b9-9b6f-af8616fb2d8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574924-049e-48af-b8f5-21c7d5922fc7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a0d05d09-a20b-48e6-8e4c-c3964628c3e9}" ma:internalName="TaxCatchAll" ma:showField="CatchAllData" ma:web="84574924-049e-48af-b8f5-21c7d5922fc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9073DB-1220-4C8C-870D-0F53E04F916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54F412C-D308-4E5F-A053-A271182E476E}">
  <ds:schemaRefs>
    <ds:schemaRef ds:uri="http://schemas.microsoft.com/office/2006/metadata/properties"/>
    <ds:schemaRef ds:uri="http://schemas.microsoft.com/office/infopath/2007/PartnerControls"/>
    <ds:schemaRef ds:uri="dd299192-2af8-40ed-a433-e7383f87ea13"/>
    <ds:schemaRef ds:uri="84574924-049e-48af-b8f5-21c7d5922fc7"/>
  </ds:schemaRefs>
</ds:datastoreItem>
</file>

<file path=customXml/itemProps3.xml><?xml version="1.0" encoding="utf-8"?>
<ds:datastoreItem xmlns:ds="http://schemas.openxmlformats.org/officeDocument/2006/customXml" ds:itemID="{7EE96166-5BEE-4A38-9081-72FC9C876E8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299192-2af8-40ed-a433-e7383f87ea13"/>
    <ds:schemaRef ds:uri="84574924-049e-48af-b8f5-21c7d5922f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73EF702-8AC4-4C7A-B1CA-9507831EB2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TW_Template_Word_light_EN</Template>
  <TotalTime>2</TotalTime>
  <Pages>45</Pages>
  <Words>1057</Words>
  <Characters>5819</Characters>
  <Application>Microsoft Office Word</Application>
  <DocSecurity>0</DocSecurity>
  <Lines>48</Lines>
  <Paragraphs>13</Paragraphs>
  <ScaleCrop>false</ScaleCrop>
  <Company/>
  <LinksUpToDate>false</LinksUpToDate>
  <CharactersWithSpaces>6863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AIX – NIM install from mksysb</dc:title>
  <dc:subject/>
  <dc:creator>REY-GORREZ Jonathan</dc:creator>
  <cp:keywords/>
  <dc:description/>
  <cp:lastModifiedBy>GUTIERREZ Francisco</cp:lastModifiedBy>
  <cp:revision>68</cp:revision>
  <dcterms:created xsi:type="dcterms:W3CDTF">2023-06-29T15:48:00Z</dcterms:created>
  <dcterms:modified xsi:type="dcterms:W3CDTF">2024-01-04T19:18:00Z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0x0101001941CB45A58C794DA2D1C18F855FB6AB</vt:lpwstr>
  </property>
  <property fmtid="{D5CDD505-2E9C-101B-9397-08002B2CF9AE}" pid="3" name="AuthorIds_UIVersion_5632">
    <vt:lpwstr>365</vt:lpwstr>
  </property>
  <property fmtid="{D5CDD505-2E9C-101B-9397-08002B2CF9AE}" pid="4" name="AuthorIds_UIVersion_4608">
    <vt:lpwstr>365</vt:lpwstr>
  </property>
  <property fmtid="{D5CDD505-2E9C-101B-9397-08002B2CF9AE}" pid="5" name="MSIP_Label_edaa6760-dc32-42b1-9af8-b6b7dd0c31e7_Enabled">
    <vt:lpwstr>true</vt:lpwstr>
  </property>
  <property fmtid="{D5CDD505-2E9C-101B-9397-08002B2CF9AE}" pid="6" name="MSIP_Label_edaa6760-dc32-42b1-9af8-b6b7dd0c31e7_SetDate">
    <vt:lpwstr>2023-06-29T15:48:44Z</vt:lpwstr>
  </property>
  <property fmtid="{D5CDD505-2E9C-101B-9397-08002B2CF9AE}" pid="7" name="MSIP_Label_edaa6760-dc32-42b1-9af8-b6b7dd0c31e7_Method">
    <vt:lpwstr>Standard</vt:lpwstr>
  </property>
  <property fmtid="{D5CDD505-2E9C-101B-9397-08002B2CF9AE}" pid="8" name="MSIP_Label_edaa6760-dc32-42b1-9af8-b6b7dd0c31e7_Name">
    <vt:lpwstr>Internal EA</vt:lpwstr>
  </property>
  <property fmtid="{D5CDD505-2E9C-101B-9397-08002B2CF9AE}" pid="9" name="MSIP_Label_edaa6760-dc32-42b1-9af8-b6b7dd0c31e7_SiteId">
    <vt:lpwstr>9fdb1b0c-e154-4e66-9ecb-b70f283e1e71</vt:lpwstr>
  </property>
  <property fmtid="{D5CDD505-2E9C-101B-9397-08002B2CF9AE}" pid="10" name="MSIP_Label_edaa6760-dc32-42b1-9af8-b6b7dd0c31e7_ActionId">
    <vt:lpwstr>071aa174-9751-4430-b985-dbe413f115c2</vt:lpwstr>
  </property>
  <property fmtid="{D5CDD505-2E9C-101B-9397-08002B2CF9AE}" pid="11" name="MSIP_Label_edaa6760-dc32-42b1-9af8-b6b7dd0c31e7_ContentBits">
    <vt:lpwstr>0</vt:lpwstr>
  </property>
  <property fmtid="{D5CDD505-2E9C-101B-9397-08002B2CF9AE}" pid="12" name="MediaServiceImageTags">
    <vt:lpwstr/>
  </property>
</Properties>
</file>